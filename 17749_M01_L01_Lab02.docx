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8D84" w14:textId="39E8C10C" w:rsidR="00C730C5" w:rsidRPr="00257567" w:rsidRDefault="00196289" w:rsidP="00257567">
      <w:pPr>
        <w:jc w:val="center"/>
      </w:pPr>
      <w:sdt>
        <w:sdtPr>
          <w:rPr>
            <w:noProof/>
          </w:rPr>
          <w:id w:val="1853673984"/>
          <w:picture/>
        </w:sdtPr>
        <w:sdtEndPr/>
        <w:sdtContent>
          <w:r w:rsidR="00762701">
            <w:rPr>
              <w:noProof/>
            </w:rPr>
            <w:drawing>
              <wp:inline distT="0" distB="0" distL="0" distR="0" wp14:anchorId="3142B065" wp14:editId="7C8C06B7">
                <wp:extent cx="5943600" cy="1998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98980"/>
                        </a:xfrm>
                        <a:prstGeom prst="rect">
                          <a:avLst/>
                        </a:prstGeom>
                      </pic:spPr>
                    </pic:pic>
                  </a:graphicData>
                </a:graphic>
              </wp:inline>
            </w:drawing>
          </w:r>
        </w:sdtContent>
      </w:sdt>
    </w:p>
    <w:sdt>
      <w:sdtPr>
        <w:rPr>
          <w:b/>
          <w:bCs/>
          <w:sz w:val="44"/>
          <w:szCs w:val="44"/>
        </w:rPr>
        <w:id w:val="-1503192031"/>
        <w:placeholder>
          <w:docPart w:val="DefaultPlaceholder_1081868574"/>
        </w:placeholder>
      </w:sdtPr>
      <w:sdtEndPr/>
      <w:sdtContent>
        <w:p w14:paraId="10470DDF" w14:textId="77777777" w:rsidR="00C730C5" w:rsidRPr="00DE5162" w:rsidRDefault="00D5427B" w:rsidP="00DE5162">
          <w:pPr>
            <w:jc w:val="center"/>
            <w:rPr>
              <w:b/>
              <w:sz w:val="44"/>
              <w:szCs w:val="44"/>
            </w:rPr>
          </w:pPr>
          <w:r w:rsidRPr="00D5427B">
            <w:rPr>
              <w:b/>
              <w:sz w:val="44"/>
              <w:szCs w:val="44"/>
            </w:rPr>
            <w:t xml:space="preserve">Explore Azure </w:t>
          </w:r>
          <w:r w:rsidR="00BE134A">
            <w:rPr>
              <w:b/>
              <w:sz w:val="44"/>
              <w:szCs w:val="44"/>
            </w:rPr>
            <w:t>Machine Learning</w:t>
          </w:r>
        </w:p>
      </w:sdtContent>
    </w:sdt>
    <w:p w14:paraId="1372FAC0" w14:textId="77777777" w:rsidR="00347B99" w:rsidRPr="00CD196D" w:rsidRDefault="00347B99" w:rsidP="00347B99">
      <w:pPr>
        <w:rPr>
          <w:b/>
        </w:rPr>
      </w:pPr>
      <w:r w:rsidRPr="00CD196D">
        <w:rPr>
          <w:b/>
        </w:rPr>
        <w:t>Introduction</w:t>
      </w:r>
    </w:p>
    <w:p w14:paraId="56910289" w14:textId="62C608A1" w:rsidR="00347B99" w:rsidRDefault="00347B99" w:rsidP="00347B99">
      <w:r>
        <w:t xml:space="preserve">In this lab, you will </w:t>
      </w:r>
      <w:r w:rsidR="00BE134A">
        <w:t xml:space="preserve">create a </w:t>
      </w:r>
      <w:r w:rsidR="0028316C">
        <w:t>pipeline</w:t>
      </w:r>
      <w:r w:rsidR="00BE134A">
        <w:t xml:space="preserve"> based on sample data using Azure Machine Learning</w:t>
      </w:r>
      <w:r w:rsidR="003F412A">
        <w:t xml:space="preserve"> Studio</w:t>
      </w:r>
      <w:r w:rsidR="00E21F3F">
        <w:t xml:space="preserve"> Designer</w:t>
      </w:r>
      <w:r>
        <w:t>.</w:t>
      </w:r>
    </w:p>
    <w:p w14:paraId="563CD5B6" w14:textId="72A17C3B" w:rsidR="00347B99" w:rsidRDefault="00347B99" w:rsidP="00347B99">
      <w:r>
        <w:t xml:space="preserve">The lab will begin with </w:t>
      </w:r>
      <w:r w:rsidR="00BE134A">
        <w:t xml:space="preserve">logging into Azure Machine Learning </w:t>
      </w:r>
      <w:r w:rsidR="003F412A">
        <w:t xml:space="preserve">Studio </w:t>
      </w:r>
      <w:r w:rsidR="003C073E">
        <w:t xml:space="preserve">– </w:t>
      </w:r>
      <w:r w:rsidR="00BE134A">
        <w:t xml:space="preserve">or signing up if you have </w:t>
      </w:r>
      <w:r w:rsidR="00C50624">
        <w:t>not</w:t>
      </w:r>
      <w:r w:rsidR="00BE134A">
        <w:t xml:space="preserve"> already done so.</w:t>
      </w:r>
      <w:r>
        <w:t xml:space="preserve"> You will th</w:t>
      </w:r>
      <w:r w:rsidR="00BE134A">
        <w:t>e</w:t>
      </w:r>
      <w:r>
        <w:t xml:space="preserve">n </w:t>
      </w:r>
      <w:r w:rsidR="00DA3F4F">
        <w:t xml:space="preserve">create a Compute Instance and </w:t>
      </w:r>
      <w:r>
        <w:t xml:space="preserve">explore </w:t>
      </w:r>
      <w:r w:rsidR="00BE134A">
        <w:t xml:space="preserve">Azure Machine Learning </w:t>
      </w:r>
      <w:r w:rsidR="003F412A">
        <w:t>Studio</w:t>
      </w:r>
      <w:r w:rsidR="00E21F3F">
        <w:t xml:space="preserve"> Designer</w:t>
      </w:r>
      <w:r w:rsidR="00AE3331">
        <w:t xml:space="preserve"> by loading sample data and defining the features.</w:t>
      </w:r>
    </w:p>
    <w:p w14:paraId="647B1E3F" w14:textId="77777777" w:rsidR="00347B99" w:rsidRPr="00CD196D" w:rsidRDefault="00347B99" w:rsidP="00347B99">
      <w:pPr>
        <w:rPr>
          <w:b/>
        </w:rPr>
      </w:pPr>
      <w:r w:rsidRPr="00CD196D">
        <w:rPr>
          <w:b/>
        </w:rPr>
        <w:t>Estimated Time</w:t>
      </w:r>
    </w:p>
    <w:p w14:paraId="73DBDD09" w14:textId="77777777" w:rsidR="00347B99" w:rsidRDefault="00FD56E9" w:rsidP="00347B99">
      <w:r>
        <w:t>6</w:t>
      </w:r>
      <w:r w:rsidR="00347B99">
        <w:t>0 minutes</w:t>
      </w:r>
    </w:p>
    <w:p w14:paraId="6854174D" w14:textId="77777777" w:rsidR="00347B99" w:rsidRPr="00CD196D" w:rsidRDefault="00347B99" w:rsidP="00347B99">
      <w:pPr>
        <w:rPr>
          <w:b/>
        </w:rPr>
      </w:pPr>
      <w:r w:rsidRPr="00CD196D">
        <w:rPr>
          <w:b/>
        </w:rPr>
        <w:t>Objectives</w:t>
      </w:r>
    </w:p>
    <w:p w14:paraId="10A12CBA" w14:textId="77777777" w:rsidR="00347B99" w:rsidRDefault="00347B99" w:rsidP="00347B99">
      <w:r>
        <w:t xml:space="preserve">Upon completing this lab, you will be able to: </w:t>
      </w:r>
    </w:p>
    <w:p w14:paraId="2D4A8D25" w14:textId="00B4965A" w:rsidR="00347B99" w:rsidRDefault="00BE134A" w:rsidP="00DC0C94">
      <w:pPr>
        <w:pStyle w:val="ListParagraph"/>
        <w:numPr>
          <w:ilvl w:val="0"/>
          <w:numId w:val="5"/>
        </w:numPr>
      </w:pPr>
      <w:r>
        <w:t>Log</w:t>
      </w:r>
      <w:r w:rsidR="00AE3331">
        <w:t xml:space="preserve"> </w:t>
      </w:r>
      <w:r>
        <w:t>in</w:t>
      </w:r>
      <w:r w:rsidR="00AE3331">
        <w:t>to</w:t>
      </w:r>
      <w:r>
        <w:t xml:space="preserve"> Azure Machine Learning</w:t>
      </w:r>
      <w:r w:rsidR="00AE3331">
        <w:t xml:space="preserve"> Studio</w:t>
      </w:r>
    </w:p>
    <w:p w14:paraId="1CF41D39" w14:textId="0E431E11" w:rsidR="00985B40" w:rsidRDefault="00985B40" w:rsidP="00DC0C94">
      <w:pPr>
        <w:pStyle w:val="ListParagraph"/>
        <w:numPr>
          <w:ilvl w:val="0"/>
          <w:numId w:val="5"/>
        </w:numPr>
      </w:pPr>
      <w:r>
        <w:t>Create Azure ML Compute Instance</w:t>
      </w:r>
    </w:p>
    <w:p w14:paraId="65939896" w14:textId="77777777" w:rsidR="00BE134A" w:rsidRDefault="00BE134A" w:rsidP="00DC0C94">
      <w:pPr>
        <w:pStyle w:val="ListParagraph"/>
        <w:numPr>
          <w:ilvl w:val="0"/>
          <w:numId w:val="5"/>
        </w:numPr>
      </w:pPr>
      <w:r>
        <w:t>Load Sample Data</w:t>
      </w:r>
    </w:p>
    <w:p w14:paraId="53CD3FE7" w14:textId="77777777" w:rsidR="00BE134A" w:rsidRDefault="00BE134A" w:rsidP="00DC0C94">
      <w:pPr>
        <w:pStyle w:val="ListParagraph"/>
        <w:numPr>
          <w:ilvl w:val="0"/>
          <w:numId w:val="5"/>
        </w:numPr>
      </w:pPr>
      <w:r>
        <w:t>Define the features</w:t>
      </w:r>
    </w:p>
    <w:p w14:paraId="4024483C" w14:textId="77777777" w:rsidR="009F717C" w:rsidRDefault="009F717C">
      <w:r>
        <w:br w:type="page"/>
      </w:r>
    </w:p>
    <w:sdt>
      <w:sdtPr>
        <w:rPr>
          <w:rFonts w:asciiTheme="majorHAnsi" w:eastAsiaTheme="minorHAnsi" w:hAnsiTheme="majorHAnsi" w:cstheme="minorBidi"/>
          <w:b w:val="0"/>
          <w:bCs w:val="0"/>
          <w:color w:val="auto"/>
          <w:sz w:val="22"/>
          <w:szCs w:val="22"/>
        </w:rPr>
        <w:id w:val="1672297201"/>
        <w:docPartObj>
          <w:docPartGallery w:val="Table of Contents"/>
          <w:docPartUnique/>
        </w:docPartObj>
      </w:sdtPr>
      <w:sdtEndPr>
        <w:rPr>
          <w:noProof/>
        </w:rPr>
      </w:sdtEndPr>
      <w:sdtContent>
        <w:p w14:paraId="534C861D" w14:textId="77777777" w:rsidR="00E32F24" w:rsidRDefault="00E32F24">
          <w:pPr>
            <w:pStyle w:val="TOCHeading"/>
          </w:pPr>
          <w:r>
            <w:t>Table of Contents</w:t>
          </w:r>
        </w:p>
        <w:p w14:paraId="2D4323E9" w14:textId="7FA2F532" w:rsidR="00E703E4" w:rsidRDefault="00E32F24">
          <w:pPr>
            <w:pStyle w:val="TOC2"/>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87150893" w:history="1">
            <w:r w:rsidR="00E703E4" w:rsidRPr="005C68FD">
              <w:rPr>
                <w:rStyle w:val="Hyperlink"/>
                <w:noProof/>
              </w:rPr>
              <w:t>Lab Title 1: Explore Azure Machine Learning</w:t>
            </w:r>
            <w:r w:rsidR="00E703E4">
              <w:rPr>
                <w:noProof/>
                <w:webHidden/>
              </w:rPr>
              <w:tab/>
            </w:r>
            <w:r w:rsidR="00E703E4">
              <w:rPr>
                <w:noProof/>
                <w:webHidden/>
              </w:rPr>
              <w:fldChar w:fldCharType="begin"/>
            </w:r>
            <w:r w:rsidR="00E703E4">
              <w:rPr>
                <w:noProof/>
                <w:webHidden/>
              </w:rPr>
              <w:instrText xml:space="preserve"> PAGEREF _Toc87150893 \h </w:instrText>
            </w:r>
            <w:r w:rsidR="00E703E4">
              <w:rPr>
                <w:noProof/>
                <w:webHidden/>
              </w:rPr>
            </w:r>
            <w:r w:rsidR="00E703E4">
              <w:rPr>
                <w:noProof/>
                <w:webHidden/>
              </w:rPr>
              <w:fldChar w:fldCharType="separate"/>
            </w:r>
            <w:r w:rsidR="00E703E4">
              <w:rPr>
                <w:noProof/>
                <w:webHidden/>
              </w:rPr>
              <w:t>3</w:t>
            </w:r>
            <w:r w:rsidR="00E703E4">
              <w:rPr>
                <w:noProof/>
                <w:webHidden/>
              </w:rPr>
              <w:fldChar w:fldCharType="end"/>
            </w:r>
          </w:hyperlink>
        </w:p>
        <w:p w14:paraId="03C5768B" w14:textId="1546C4E6" w:rsidR="00E703E4" w:rsidRDefault="00196289">
          <w:pPr>
            <w:pStyle w:val="TOC3"/>
            <w:tabs>
              <w:tab w:val="right" w:leader="dot" w:pos="9350"/>
            </w:tabs>
            <w:rPr>
              <w:rFonts w:asciiTheme="minorHAnsi" w:eastAsiaTheme="minorEastAsia" w:hAnsiTheme="minorHAnsi"/>
              <w:noProof/>
            </w:rPr>
          </w:pPr>
          <w:hyperlink w:anchor="_Toc87150894" w:history="1">
            <w:r w:rsidR="00E703E4" w:rsidRPr="005C68FD">
              <w:rPr>
                <w:rStyle w:val="Hyperlink"/>
                <w:noProof/>
              </w:rPr>
              <w:t>Exercise 1: Access Azure Machine Learning Workspace</w:t>
            </w:r>
            <w:r w:rsidR="00E703E4">
              <w:rPr>
                <w:noProof/>
                <w:webHidden/>
              </w:rPr>
              <w:tab/>
            </w:r>
            <w:r w:rsidR="00E703E4">
              <w:rPr>
                <w:noProof/>
                <w:webHidden/>
              </w:rPr>
              <w:fldChar w:fldCharType="begin"/>
            </w:r>
            <w:r w:rsidR="00E703E4">
              <w:rPr>
                <w:noProof/>
                <w:webHidden/>
              </w:rPr>
              <w:instrText xml:space="preserve"> PAGEREF _Toc87150894 \h </w:instrText>
            </w:r>
            <w:r w:rsidR="00E703E4">
              <w:rPr>
                <w:noProof/>
                <w:webHidden/>
              </w:rPr>
            </w:r>
            <w:r w:rsidR="00E703E4">
              <w:rPr>
                <w:noProof/>
                <w:webHidden/>
              </w:rPr>
              <w:fldChar w:fldCharType="separate"/>
            </w:r>
            <w:r w:rsidR="00E703E4">
              <w:rPr>
                <w:noProof/>
                <w:webHidden/>
              </w:rPr>
              <w:t>3</w:t>
            </w:r>
            <w:r w:rsidR="00E703E4">
              <w:rPr>
                <w:noProof/>
                <w:webHidden/>
              </w:rPr>
              <w:fldChar w:fldCharType="end"/>
            </w:r>
          </w:hyperlink>
        </w:p>
        <w:p w14:paraId="49615E41" w14:textId="66BF008D" w:rsidR="00E703E4" w:rsidRDefault="00196289">
          <w:pPr>
            <w:pStyle w:val="TOC3"/>
            <w:tabs>
              <w:tab w:val="right" w:leader="dot" w:pos="9350"/>
            </w:tabs>
            <w:rPr>
              <w:rFonts w:asciiTheme="minorHAnsi" w:eastAsiaTheme="minorEastAsia" w:hAnsiTheme="minorHAnsi"/>
              <w:noProof/>
            </w:rPr>
          </w:pPr>
          <w:hyperlink w:anchor="_Toc87150895" w:history="1">
            <w:r w:rsidR="00E703E4" w:rsidRPr="005C68FD">
              <w:rPr>
                <w:rStyle w:val="Hyperlink"/>
                <w:noProof/>
              </w:rPr>
              <w:t>Exercise 2: Create AzureML Compute Instance</w:t>
            </w:r>
            <w:r w:rsidR="00E703E4">
              <w:rPr>
                <w:noProof/>
                <w:webHidden/>
              </w:rPr>
              <w:tab/>
            </w:r>
            <w:r w:rsidR="00E703E4">
              <w:rPr>
                <w:noProof/>
                <w:webHidden/>
              </w:rPr>
              <w:fldChar w:fldCharType="begin"/>
            </w:r>
            <w:r w:rsidR="00E703E4">
              <w:rPr>
                <w:noProof/>
                <w:webHidden/>
              </w:rPr>
              <w:instrText xml:space="preserve"> PAGEREF _Toc87150895 \h </w:instrText>
            </w:r>
            <w:r w:rsidR="00E703E4">
              <w:rPr>
                <w:noProof/>
                <w:webHidden/>
              </w:rPr>
            </w:r>
            <w:r w:rsidR="00E703E4">
              <w:rPr>
                <w:noProof/>
                <w:webHidden/>
              </w:rPr>
              <w:fldChar w:fldCharType="separate"/>
            </w:r>
            <w:r w:rsidR="00E703E4">
              <w:rPr>
                <w:noProof/>
                <w:webHidden/>
              </w:rPr>
              <w:t>4</w:t>
            </w:r>
            <w:r w:rsidR="00E703E4">
              <w:rPr>
                <w:noProof/>
                <w:webHidden/>
              </w:rPr>
              <w:fldChar w:fldCharType="end"/>
            </w:r>
          </w:hyperlink>
        </w:p>
        <w:p w14:paraId="3769C073" w14:textId="1E06E022" w:rsidR="00E703E4" w:rsidRDefault="00196289">
          <w:pPr>
            <w:pStyle w:val="TOC3"/>
            <w:tabs>
              <w:tab w:val="right" w:leader="dot" w:pos="9350"/>
            </w:tabs>
            <w:rPr>
              <w:rFonts w:asciiTheme="minorHAnsi" w:eastAsiaTheme="minorEastAsia" w:hAnsiTheme="minorHAnsi"/>
              <w:noProof/>
            </w:rPr>
          </w:pPr>
          <w:hyperlink w:anchor="_Toc87150896" w:history="1">
            <w:r w:rsidR="00E703E4" w:rsidRPr="005C68FD">
              <w:rPr>
                <w:rStyle w:val="Hyperlink"/>
                <w:noProof/>
              </w:rPr>
              <w:t>Exercise 3: Create a Pipeline using Designer</w:t>
            </w:r>
            <w:r w:rsidR="00E703E4">
              <w:rPr>
                <w:noProof/>
                <w:webHidden/>
              </w:rPr>
              <w:tab/>
            </w:r>
            <w:r w:rsidR="00E703E4">
              <w:rPr>
                <w:noProof/>
                <w:webHidden/>
              </w:rPr>
              <w:fldChar w:fldCharType="begin"/>
            </w:r>
            <w:r w:rsidR="00E703E4">
              <w:rPr>
                <w:noProof/>
                <w:webHidden/>
              </w:rPr>
              <w:instrText xml:space="preserve"> PAGEREF _Toc87150896 \h </w:instrText>
            </w:r>
            <w:r w:rsidR="00E703E4">
              <w:rPr>
                <w:noProof/>
                <w:webHidden/>
              </w:rPr>
            </w:r>
            <w:r w:rsidR="00E703E4">
              <w:rPr>
                <w:noProof/>
                <w:webHidden/>
              </w:rPr>
              <w:fldChar w:fldCharType="separate"/>
            </w:r>
            <w:r w:rsidR="00E703E4">
              <w:rPr>
                <w:noProof/>
                <w:webHidden/>
              </w:rPr>
              <w:t>7</w:t>
            </w:r>
            <w:r w:rsidR="00E703E4">
              <w:rPr>
                <w:noProof/>
                <w:webHidden/>
              </w:rPr>
              <w:fldChar w:fldCharType="end"/>
            </w:r>
          </w:hyperlink>
        </w:p>
        <w:p w14:paraId="6F08D7A3" w14:textId="073894DF" w:rsidR="00E703E4" w:rsidRDefault="00196289">
          <w:pPr>
            <w:pStyle w:val="TOC3"/>
            <w:tabs>
              <w:tab w:val="right" w:leader="dot" w:pos="9350"/>
            </w:tabs>
            <w:rPr>
              <w:rFonts w:asciiTheme="minorHAnsi" w:eastAsiaTheme="minorEastAsia" w:hAnsiTheme="minorHAnsi"/>
              <w:noProof/>
            </w:rPr>
          </w:pPr>
          <w:hyperlink w:anchor="_Toc87150897" w:history="1">
            <w:r w:rsidR="00E703E4" w:rsidRPr="005C68FD">
              <w:rPr>
                <w:rStyle w:val="Hyperlink"/>
                <w:noProof/>
              </w:rPr>
              <w:t>Exercise 4: Load Data in the Pipeline</w:t>
            </w:r>
            <w:r w:rsidR="00E703E4">
              <w:rPr>
                <w:noProof/>
                <w:webHidden/>
              </w:rPr>
              <w:tab/>
            </w:r>
            <w:r w:rsidR="00E703E4">
              <w:rPr>
                <w:noProof/>
                <w:webHidden/>
              </w:rPr>
              <w:fldChar w:fldCharType="begin"/>
            </w:r>
            <w:r w:rsidR="00E703E4">
              <w:rPr>
                <w:noProof/>
                <w:webHidden/>
              </w:rPr>
              <w:instrText xml:space="preserve"> PAGEREF _Toc87150897 \h </w:instrText>
            </w:r>
            <w:r w:rsidR="00E703E4">
              <w:rPr>
                <w:noProof/>
                <w:webHidden/>
              </w:rPr>
            </w:r>
            <w:r w:rsidR="00E703E4">
              <w:rPr>
                <w:noProof/>
                <w:webHidden/>
              </w:rPr>
              <w:fldChar w:fldCharType="separate"/>
            </w:r>
            <w:r w:rsidR="00E703E4">
              <w:rPr>
                <w:noProof/>
                <w:webHidden/>
              </w:rPr>
              <w:t>9</w:t>
            </w:r>
            <w:r w:rsidR="00E703E4">
              <w:rPr>
                <w:noProof/>
                <w:webHidden/>
              </w:rPr>
              <w:fldChar w:fldCharType="end"/>
            </w:r>
          </w:hyperlink>
        </w:p>
        <w:p w14:paraId="41457C94" w14:textId="1F72605C" w:rsidR="00E703E4" w:rsidRDefault="00196289">
          <w:pPr>
            <w:pStyle w:val="TOC3"/>
            <w:tabs>
              <w:tab w:val="right" w:leader="dot" w:pos="9350"/>
            </w:tabs>
            <w:rPr>
              <w:rFonts w:asciiTheme="minorHAnsi" w:eastAsiaTheme="minorEastAsia" w:hAnsiTheme="minorHAnsi"/>
              <w:noProof/>
            </w:rPr>
          </w:pPr>
          <w:hyperlink w:anchor="_Toc87150898" w:history="1">
            <w:r w:rsidR="00E703E4" w:rsidRPr="005C68FD">
              <w:rPr>
                <w:rStyle w:val="Hyperlink"/>
                <w:noProof/>
              </w:rPr>
              <w:t>Exercise 5: Define the Features and run the Pipeline</w:t>
            </w:r>
            <w:r w:rsidR="00E703E4">
              <w:rPr>
                <w:noProof/>
                <w:webHidden/>
              </w:rPr>
              <w:tab/>
            </w:r>
            <w:r w:rsidR="00E703E4">
              <w:rPr>
                <w:noProof/>
                <w:webHidden/>
              </w:rPr>
              <w:fldChar w:fldCharType="begin"/>
            </w:r>
            <w:r w:rsidR="00E703E4">
              <w:rPr>
                <w:noProof/>
                <w:webHidden/>
              </w:rPr>
              <w:instrText xml:space="preserve"> PAGEREF _Toc87150898 \h </w:instrText>
            </w:r>
            <w:r w:rsidR="00E703E4">
              <w:rPr>
                <w:noProof/>
                <w:webHidden/>
              </w:rPr>
            </w:r>
            <w:r w:rsidR="00E703E4">
              <w:rPr>
                <w:noProof/>
                <w:webHidden/>
              </w:rPr>
              <w:fldChar w:fldCharType="separate"/>
            </w:r>
            <w:r w:rsidR="00E703E4">
              <w:rPr>
                <w:noProof/>
                <w:webHidden/>
              </w:rPr>
              <w:t>11</w:t>
            </w:r>
            <w:r w:rsidR="00E703E4">
              <w:rPr>
                <w:noProof/>
                <w:webHidden/>
              </w:rPr>
              <w:fldChar w:fldCharType="end"/>
            </w:r>
          </w:hyperlink>
        </w:p>
        <w:p w14:paraId="555C7895" w14:textId="21C9170E" w:rsidR="00500E48" w:rsidRDefault="00E32F24">
          <w:r>
            <w:rPr>
              <w:b/>
              <w:bCs/>
              <w:noProof/>
            </w:rPr>
            <w:fldChar w:fldCharType="end"/>
          </w:r>
        </w:p>
      </w:sdtContent>
    </w:sdt>
    <w:p w14:paraId="59555BB9" w14:textId="77777777" w:rsidR="00500E48" w:rsidRPr="00500E48" w:rsidRDefault="00500E48" w:rsidP="00500E48"/>
    <w:p w14:paraId="17275FBB" w14:textId="77777777" w:rsidR="00500E48" w:rsidRPr="00500E48" w:rsidRDefault="00500E48" w:rsidP="00500E48"/>
    <w:p w14:paraId="29D459D6" w14:textId="77777777" w:rsidR="00500E48" w:rsidRPr="00500E48" w:rsidRDefault="00500E48" w:rsidP="00500E48"/>
    <w:p w14:paraId="13C46210" w14:textId="77777777" w:rsidR="00500E48" w:rsidRPr="00500E48" w:rsidRDefault="00500E48" w:rsidP="00500E48"/>
    <w:p w14:paraId="3C5F9700" w14:textId="77777777" w:rsidR="00E32F24" w:rsidRPr="00500E48" w:rsidRDefault="00500E48" w:rsidP="00500E48">
      <w:pPr>
        <w:tabs>
          <w:tab w:val="left" w:pos="1104"/>
        </w:tabs>
      </w:pPr>
      <w:r>
        <w:tab/>
      </w:r>
    </w:p>
    <w:p w14:paraId="02EEBBF2" w14:textId="77777777" w:rsidR="009F717C" w:rsidRDefault="00A417E0" w:rsidP="0080336C">
      <w:pPr>
        <w:pStyle w:val="LabTitle"/>
      </w:pPr>
      <w:bookmarkStart w:id="0" w:name="_Toc87150893"/>
      <w:r w:rsidRPr="0080336C">
        <w:lastRenderedPageBreak/>
        <w:t>Lab Title</w:t>
      </w:r>
      <w:r>
        <w:t xml:space="preserve"> 1</w:t>
      </w:r>
      <w:r w:rsidR="009F717C" w:rsidRPr="009F717C">
        <w:t xml:space="preserve">: </w:t>
      </w:r>
      <w:r w:rsidR="00766ADE" w:rsidRPr="00766ADE">
        <w:t xml:space="preserve">Explore Azure </w:t>
      </w:r>
      <w:r w:rsidR="00BE134A">
        <w:t>Machine Learning</w:t>
      </w:r>
      <w:bookmarkEnd w:id="0"/>
    </w:p>
    <w:p w14:paraId="184B5CCE" w14:textId="57557EF8" w:rsidR="00516403" w:rsidRDefault="00516403" w:rsidP="00516403">
      <w:r>
        <w:t xml:space="preserve">In this lab, you will </w:t>
      </w:r>
      <w:r w:rsidR="00BE134A">
        <w:t xml:space="preserve">create a basic Azure Machine Learning </w:t>
      </w:r>
      <w:r w:rsidR="0028316C">
        <w:t>Pipeline</w:t>
      </w:r>
      <w:r>
        <w:t>.</w:t>
      </w:r>
    </w:p>
    <w:p w14:paraId="7F7482D7" w14:textId="2BC6095C" w:rsidR="00E95F28" w:rsidRDefault="0B91FE54" w:rsidP="00516403">
      <w:r>
        <w:t>The lab will begin with logging into Azure Machine Learning Studio.</w:t>
      </w:r>
      <w:r w:rsidR="003D00D4">
        <w:t xml:space="preserve"> </w:t>
      </w:r>
      <w:r>
        <w:t xml:space="preserve">You will </w:t>
      </w:r>
      <w:r w:rsidR="00B7438C">
        <w:t xml:space="preserve">then </w:t>
      </w:r>
      <w:r>
        <w:t xml:space="preserve">load </w:t>
      </w:r>
      <w:r w:rsidR="003D7C26">
        <w:t xml:space="preserve">a </w:t>
      </w:r>
      <w:r>
        <w:t>sample data</w:t>
      </w:r>
      <w:r w:rsidR="00B7438C">
        <w:t xml:space="preserve"> and define </w:t>
      </w:r>
      <w:r>
        <w:t>features</w:t>
      </w:r>
      <w:r w:rsidR="00AA3835">
        <w:t>. T</w:t>
      </w:r>
      <w:r>
        <w:t>he lab exercises must be completed in sequential order for this lab.</w:t>
      </w:r>
    </w:p>
    <w:p w14:paraId="1B345410" w14:textId="2E8E01B5" w:rsidR="00472D20" w:rsidRDefault="00472D20" w:rsidP="00472D20">
      <w:pPr>
        <w:pStyle w:val="ExerciseHeading"/>
      </w:pPr>
      <w:bookmarkStart w:id="1" w:name="_Toc87150894"/>
      <w:r>
        <w:t>Exercise</w:t>
      </w:r>
      <w:r w:rsidR="005A57FD">
        <w:t xml:space="preserve"> 1</w:t>
      </w:r>
      <w:r>
        <w:t xml:space="preserve">: </w:t>
      </w:r>
      <w:r w:rsidR="00D54A7F">
        <w:t xml:space="preserve">Access </w:t>
      </w:r>
      <w:r w:rsidRPr="00472D20">
        <w:t xml:space="preserve">Azure </w:t>
      </w:r>
      <w:r w:rsidR="008D26E7">
        <w:t>Machine Learning</w:t>
      </w:r>
      <w:r w:rsidRPr="00472D20">
        <w:t xml:space="preserve"> </w:t>
      </w:r>
      <w:r w:rsidR="00D54A7F">
        <w:t>Workspace</w:t>
      </w:r>
      <w:bookmarkEnd w:id="1"/>
    </w:p>
    <w:p w14:paraId="761B4299" w14:textId="77777777" w:rsidR="00472D20" w:rsidRDefault="00472D20" w:rsidP="00472D20">
      <w:pPr>
        <w:pStyle w:val="ExerciseScenerio"/>
      </w:pPr>
      <w:r>
        <w:t xml:space="preserve">This exercise shows how to </w:t>
      </w:r>
      <w:r w:rsidR="008D26E7">
        <w:t>log into Azure Machine Learning Studio</w:t>
      </w:r>
      <w:r>
        <w:t>.</w:t>
      </w:r>
    </w:p>
    <w:p w14:paraId="5E43297A" w14:textId="77777777" w:rsidR="00472D20" w:rsidRPr="00B00779" w:rsidRDefault="00472D20" w:rsidP="00472D20">
      <w:pPr>
        <w:pStyle w:val="TaskHeading"/>
      </w:pPr>
      <w:r w:rsidRPr="00B00779">
        <w:t>Tasks</w:t>
      </w:r>
    </w:p>
    <w:p w14:paraId="680184DF" w14:textId="77777777" w:rsidR="003E74E4" w:rsidRDefault="003E74E4" w:rsidP="00DC0C94">
      <w:pPr>
        <w:pStyle w:val="ListParagraph"/>
        <w:numPr>
          <w:ilvl w:val="0"/>
          <w:numId w:val="7"/>
        </w:numPr>
        <w:ind w:left="720"/>
      </w:pPr>
      <w:r>
        <w:t xml:space="preserve">Open a web browser.  (Microsoft Edge) </w:t>
      </w:r>
    </w:p>
    <w:p w14:paraId="03CA79F2" w14:textId="77777777" w:rsidR="00B02C9F" w:rsidRDefault="003E74E4" w:rsidP="00DC0C94">
      <w:pPr>
        <w:pStyle w:val="ListParagraph"/>
        <w:numPr>
          <w:ilvl w:val="0"/>
          <w:numId w:val="7"/>
        </w:numPr>
        <w:ind w:left="720"/>
      </w:pPr>
      <w:r>
        <w:t xml:space="preserve">Go to </w:t>
      </w:r>
      <w:hyperlink r:id="rId12" w:history="1">
        <w:r w:rsidRPr="00A578D0">
          <w:rPr>
            <w:rStyle w:val="Hyperlink"/>
          </w:rPr>
          <w:t>https://ml.azure.com/</w:t>
        </w:r>
      </w:hyperlink>
      <w:r>
        <w:t xml:space="preserve"> </w:t>
      </w:r>
    </w:p>
    <w:p w14:paraId="6D86C172" w14:textId="51FC64EC" w:rsidR="00B02C9F" w:rsidRDefault="00B02C9F" w:rsidP="00DC0C94">
      <w:pPr>
        <w:pStyle w:val="ListParagraph"/>
        <w:numPr>
          <w:ilvl w:val="0"/>
          <w:numId w:val="7"/>
        </w:numPr>
        <w:ind w:left="720"/>
      </w:pPr>
      <w:r>
        <w:t>Signed in if asked</w:t>
      </w:r>
    </w:p>
    <w:p w14:paraId="2A104AE6" w14:textId="7FBC0B4D" w:rsidR="00B02C9F" w:rsidRDefault="00E62C28" w:rsidP="00472D20">
      <w:pPr>
        <w:pStyle w:val="CompletionMessage"/>
      </w:pPr>
      <w:r>
        <w:t>Exercise 1 has been completed</w:t>
      </w:r>
    </w:p>
    <w:p w14:paraId="6C0A747E" w14:textId="77777777" w:rsidR="00B02C9F" w:rsidRDefault="00B02C9F">
      <w:pPr>
        <w:rPr>
          <w:i/>
          <w:sz w:val="24"/>
        </w:rPr>
      </w:pPr>
      <w:r>
        <w:br w:type="page"/>
      </w:r>
    </w:p>
    <w:p w14:paraId="54CB6C73" w14:textId="38DCC33A" w:rsidR="0051034F" w:rsidRDefault="0051034F" w:rsidP="0051034F">
      <w:pPr>
        <w:pStyle w:val="ExerciseHeading"/>
      </w:pPr>
      <w:bookmarkStart w:id="2" w:name="_Toc87150895"/>
      <w:r>
        <w:lastRenderedPageBreak/>
        <w:t xml:space="preserve">Exercise 2: </w:t>
      </w:r>
      <w:bookmarkStart w:id="3" w:name="_Hlk87006846"/>
      <w:r>
        <w:t xml:space="preserve">Create </w:t>
      </w:r>
      <w:proofErr w:type="spellStart"/>
      <w:r>
        <w:t>AzureML</w:t>
      </w:r>
      <w:proofErr w:type="spellEnd"/>
      <w:r>
        <w:t xml:space="preserve"> Compute Instance</w:t>
      </w:r>
      <w:bookmarkEnd w:id="2"/>
      <w:bookmarkEnd w:id="3"/>
    </w:p>
    <w:p w14:paraId="1B0C4AE0" w14:textId="77777777" w:rsidR="0051034F" w:rsidRDefault="0051034F" w:rsidP="0051034F">
      <w:pPr>
        <w:pStyle w:val="ExerciseScenerio"/>
      </w:pPr>
      <w:r>
        <w:t>This exercise shows how to c</w:t>
      </w:r>
      <w:r w:rsidRPr="00781662">
        <w:t xml:space="preserve">reate </w:t>
      </w:r>
      <w:proofErr w:type="spellStart"/>
      <w:r w:rsidRPr="00781662">
        <w:t>AzureML</w:t>
      </w:r>
      <w:proofErr w:type="spellEnd"/>
      <w:r w:rsidRPr="00781662">
        <w:t xml:space="preserve"> Compute Instance</w:t>
      </w:r>
      <w:r>
        <w:t xml:space="preserve"> to submit and run pipelines.</w:t>
      </w:r>
    </w:p>
    <w:p w14:paraId="41A137B6" w14:textId="77777777" w:rsidR="0051034F" w:rsidRDefault="0051034F" w:rsidP="0051034F">
      <w:pPr>
        <w:pStyle w:val="TaskHeading"/>
      </w:pPr>
      <w:r w:rsidRPr="00B00779">
        <w:t>Tasks</w:t>
      </w:r>
    </w:p>
    <w:p w14:paraId="1AC21AA2" w14:textId="41B641A1" w:rsidR="00FC051B" w:rsidRPr="00B02C9F" w:rsidRDefault="00FC051B" w:rsidP="00DC0C94">
      <w:pPr>
        <w:pStyle w:val="ListParagraph"/>
        <w:numPr>
          <w:ilvl w:val="0"/>
          <w:numId w:val="10"/>
        </w:numPr>
      </w:pPr>
      <w:r w:rsidRPr="00B02C9F">
        <w:t>On the main</w:t>
      </w:r>
      <w:r>
        <w:t xml:space="preserve"> Azure ML Studio</w:t>
      </w:r>
      <w:r w:rsidRPr="00B02C9F">
        <w:t xml:space="preserve"> page, click </w:t>
      </w:r>
      <w:r w:rsidR="002F0E44">
        <w:t>Compute</w:t>
      </w:r>
      <w:r w:rsidRPr="00B02C9F">
        <w:t xml:space="preserve"> on the left</w:t>
      </w:r>
      <w:r w:rsidR="002F0E44">
        <w:t>, under the “</w:t>
      </w:r>
      <w:proofErr w:type="gramStart"/>
      <w:r w:rsidR="002F0E44">
        <w:t>Manage ”</w:t>
      </w:r>
      <w:proofErr w:type="gramEnd"/>
      <w:r w:rsidR="002F0E44">
        <w:t xml:space="preserve"> section:</w:t>
      </w:r>
    </w:p>
    <w:p w14:paraId="23847060" w14:textId="6AF5E9A3" w:rsidR="00FC051B" w:rsidRDefault="00797913" w:rsidP="00FC051B">
      <w:pPr>
        <w:ind w:left="360"/>
      </w:pPr>
      <w:r>
        <w:rPr>
          <w:noProof/>
        </w:rPr>
        <w:drawing>
          <wp:inline distT="0" distB="0" distL="0" distR="0" wp14:anchorId="345BA9D0" wp14:editId="0D9AAE89">
            <wp:extent cx="1220593" cy="4524610"/>
            <wp:effectExtent l="19050" t="19050" r="17780"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3"/>
                    <a:stretch>
                      <a:fillRect/>
                    </a:stretch>
                  </pic:blipFill>
                  <pic:spPr>
                    <a:xfrm>
                      <a:off x="0" y="0"/>
                      <a:ext cx="1224867" cy="4540455"/>
                    </a:xfrm>
                    <a:prstGeom prst="rect">
                      <a:avLst/>
                    </a:prstGeom>
                    <a:ln>
                      <a:solidFill>
                        <a:schemeClr val="tx1"/>
                      </a:solidFill>
                    </a:ln>
                  </pic:spPr>
                </pic:pic>
              </a:graphicData>
            </a:graphic>
          </wp:inline>
        </w:drawing>
      </w:r>
    </w:p>
    <w:p w14:paraId="75363E50" w14:textId="2DF4D914" w:rsidR="00FB1BA6" w:rsidRDefault="00FB1BA6" w:rsidP="00DC0C94">
      <w:pPr>
        <w:pStyle w:val="NormalWeb"/>
        <w:numPr>
          <w:ilvl w:val="0"/>
          <w:numId w:val="10"/>
        </w:numPr>
        <w:shd w:val="clear" w:color="auto" w:fill="FFFFFF"/>
        <w:rPr>
          <w:rFonts w:asciiTheme="majorHAnsi" w:eastAsiaTheme="minorHAnsi" w:hAnsiTheme="majorHAnsi" w:cstheme="minorBidi"/>
          <w:bCs/>
          <w:sz w:val="22"/>
          <w:szCs w:val="22"/>
        </w:rPr>
      </w:pPr>
      <w:r>
        <w:rPr>
          <w:rFonts w:asciiTheme="majorHAnsi" w:eastAsiaTheme="minorHAnsi" w:hAnsiTheme="majorHAnsi" w:cstheme="minorBidi"/>
          <w:bCs/>
          <w:sz w:val="22"/>
          <w:szCs w:val="22"/>
        </w:rPr>
        <w:t>To create a new compute instance, click “</w:t>
      </w:r>
      <w:r w:rsidRPr="00FB1BA6">
        <w:rPr>
          <w:rFonts w:asciiTheme="majorHAnsi" w:eastAsiaTheme="minorHAnsi" w:hAnsiTheme="majorHAnsi" w:cstheme="minorBidi"/>
          <w:b/>
          <w:sz w:val="22"/>
          <w:szCs w:val="22"/>
        </w:rPr>
        <w:t>+New</w:t>
      </w:r>
      <w:r>
        <w:rPr>
          <w:rFonts w:asciiTheme="majorHAnsi" w:eastAsiaTheme="minorHAnsi" w:hAnsiTheme="majorHAnsi" w:cstheme="minorBidi"/>
          <w:bCs/>
          <w:sz w:val="22"/>
          <w:szCs w:val="22"/>
        </w:rPr>
        <w:t xml:space="preserve">” under the </w:t>
      </w:r>
      <w:r w:rsidRPr="00FB1BA6">
        <w:rPr>
          <w:rFonts w:asciiTheme="majorHAnsi" w:eastAsiaTheme="minorHAnsi" w:hAnsiTheme="majorHAnsi" w:cstheme="minorBidi"/>
          <w:b/>
          <w:sz w:val="22"/>
          <w:szCs w:val="22"/>
        </w:rPr>
        <w:t>Compute instances</w:t>
      </w:r>
      <w:r>
        <w:rPr>
          <w:rFonts w:asciiTheme="majorHAnsi" w:eastAsiaTheme="minorHAnsi" w:hAnsiTheme="majorHAnsi" w:cstheme="minorBidi"/>
          <w:bCs/>
          <w:sz w:val="22"/>
          <w:szCs w:val="22"/>
        </w:rPr>
        <w:t xml:space="preserve"> tab:</w:t>
      </w:r>
    </w:p>
    <w:p w14:paraId="7D18A4D4" w14:textId="77777777" w:rsidR="00FB1BA6" w:rsidRDefault="00FB1BA6" w:rsidP="00FB1BA6">
      <w:pPr>
        <w:pStyle w:val="NormalWeb"/>
        <w:shd w:val="clear" w:color="auto" w:fill="FFFFFF"/>
        <w:ind w:left="1080"/>
        <w:rPr>
          <w:rFonts w:asciiTheme="majorHAnsi" w:eastAsiaTheme="minorHAnsi" w:hAnsiTheme="majorHAnsi" w:cstheme="minorBidi"/>
          <w:bCs/>
          <w:sz w:val="22"/>
          <w:szCs w:val="22"/>
        </w:rPr>
      </w:pPr>
    </w:p>
    <w:p w14:paraId="52D89D28" w14:textId="25388F63" w:rsidR="00BA31F9" w:rsidRDefault="00FB1BA6" w:rsidP="00FB1BA6">
      <w:pPr>
        <w:pStyle w:val="NormalWeb"/>
        <w:shd w:val="clear" w:color="auto" w:fill="FFFFFF"/>
        <w:ind w:left="1080"/>
        <w:rPr>
          <w:rFonts w:asciiTheme="majorHAnsi" w:eastAsiaTheme="minorHAnsi" w:hAnsiTheme="majorHAnsi" w:cstheme="minorBidi"/>
          <w:bCs/>
          <w:sz w:val="22"/>
          <w:szCs w:val="22"/>
        </w:rPr>
      </w:pPr>
      <w:r>
        <w:rPr>
          <w:noProof/>
        </w:rPr>
        <w:lastRenderedPageBreak/>
        <w:drawing>
          <wp:inline distT="0" distB="0" distL="0" distR="0" wp14:anchorId="1E903B96" wp14:editId="4F7ED4EA">
            <wp:extent cx="3619048" cy="2285714"/>
            <wp:effectExtent l="19050" t="19050" r="19685" b="1968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4"/>
                    <a:stretch>
                      <a:fillRect/>
                    </a:stretch>
                  </pic:blipFill>
                  <pic:spPr>
                    <a:xfrm>
                      <a:off x="0" y="0"/>
                      <a:ext cx="3619048" cy="2285714"/>
                    </a:xfrm>
                    <a:prstGeom prst="rect">
                      <a:avLst/>
                    </a:prstGeom>
                    <a:ln>
                      <a:solidFill>
                        <a:schemeClr val="tx1"/>
                      </a:solidFill>
                    </a:ln>
                  </pic:spPr>
                </pic:pic>
              </a:graphicData>
            </a:graphic>
          </wp:inline>
        </w:drawing>
      </w:r>
      <w:r w:rsidR="00BA31F9" w:rsidRPr="00D72BBD">
        <w:rPr>
          <w:rFonts w:asciiTheme="majorHAnsi" w:eastAsiaTheme="minorHAnsi" w:hAnsiTheme="majorHAnsi" w:cstheme="minorBidi"/>
          <w:bCs/>
          <w:sz w:val="22"/>
          <w:szCs w:val="22"/>
        </w:rPr>
        <w:t xml:space="preserve"> </w:t>
      </w:r>
    </w:p>
    <w:p w14:paraId="595B9B89" w14:textId="77777777" w:rsidR="00BA31F9" w:rsidRPr="00D72BBD" w:rsidRDefault="00BA31F9" w:rsidP="00DC0C94">
      <w:pPr>
        <w:pStyle w:val="NormalWeb"/>
        <w:numPr>
          <w:ilvl w:val="0"/>
          <w:numId w:val="10"/>
        </w:numPr>
        <w:shd w:val="clear" w:color="auto" w:fill="FFFFFF"/>
        <w:rPr>
          <w:rFonts w:asciiTheme="majorHAnsi" w:eastAsiaTheme="minorHAnsi" w:hAnsiTheme="majorHAnsi" w:cstheme="minorBidi"/>
          <w:bCs/>
          <w:sz w:val="22"/>
          <w:szCs w:val="22"/>
        </w:rPr>
      </w:pPr>
      <w:r w:rsidRPr="00D72BBD">
        <w:rPr>
          <w:rFonts w:asciiTheme="majorHAnsi" w:eastAsiaTheme="minorHAnsi" w:hAnsiTheme="majorHAnsi" w:cstheme="minorBidi"/>
          <w:bCs/>
          <w:sz w:val="22"/>
          <w:szCs w:val="22"/>
        </w:rPr>
        <w:t>When you create a VM, follow these rules:</w:t>
      </w:r>
    </w:p>
    <w:p w14:paraId="2A6AB03C" w14:textId="77777777" w:rsidR="00BA31F9" w:rsidRPr="00D72BBD" w:rsidRDefault="00BA31F9" w:rsidP="00DC0C94">
      <w:pPr>
        <w:pStyle w:val="NormalWeb"/>
        <w:numPr>
          <w:ilvl w:val="0"/>
          <w:numId w:val="11"/>
        </w:numPr>
        <w:shd w:val="clear" w:color="auto" w:fill="FFFFFF"/>
        <w:rPr>
          <w:rFonts w:asciiTheme="majorHAnsi" w:eastAsiaTheme="minorHAnsi" w:hAnsiTheme="majorHAnsi" w:cstheme="minorBidi"/>
          <w:bCs/>
          <w:sz w:val="22"/>
          <w:szCs w:val="22"/>
        </w:rPr>
      </w:pPr>
      <w:r w:rsidRPr="00D72BBD">
        <w:rPr>
          <w:rFonts w:asciiTheme="majorHAnsi" w:eastAsiaTheme="minorHAnsi" w:hAnsiTheme="majorHAnsi" w:cstheme="minorBidi"/>
          <w:bCs/>
          <w:sz w:val="22"/>
          <w:szCs w:val="22"/>
        </w:rPr>
        <w:t xml:space="preserve">Name is </w:t>
      </w:r>
      <w:r w:rsidRPr="00D72BBD">
        <w:rPr>
          <w:rFonts w:asciiTheme="majorHAnsi" w:eastAsiaTheme="minorHAnsi" w:hAnsiTheme="majorHAnsi" w:cstheme="minorBidi"/>
          <w:b/>
          <w:sz w:val="22"/>
          <w:szCs w:val="22"/>
        </w:rPr>
        <w:t>required</w:t>
      </w:r>
      <w:r w:rsidRPr="00D72BBD">
        <w:rPr>
          <w:rFonts w:asciiTheme="majorHAnsi" w:eastAsiaTheme="minorHAnsi" w:hAnsiTheme="majorHAnsi" w:cstheme="minorBidi"/>
          <w:bCs/>
          <w:sz w:val="22"/>
          <w:szCs w:val="22"/>
        </w:rPr>
        <w:t xml:space="preserve"> and can't be empty.</w:t>
      </w:r>
    </w:p>
    <w:p w14:paraId="59F7C2FD" w14:textId="77777777" w:rsidR="00BA31F9" w:rsidRPr="00D72BBD" w:rsidRDefault="00BA31F9" w:rsidP="00DC0C94">
      <w:pPr>
        <w:pStyle w:val="NormalWeb"/>
        <w:numPr>
          <w:ilvl w:val="0"/>
          <w:numId w:val="11"/>
        </w:numPr>
        <w:shd w:val="clear" w:color="auto" w:fill="FFFFFF"/>
        <w:rPr>
          <w:rFonts w:asciiTheme="majorHAnsi" w:eastAsiaTheme="minorHAnsi" w:hAnsiTheme="majorHAnsi" w:cstheme="minorBidi"/>
          <w:bCs/>
          <w:sz w:val="22"/>
          <w:szCs w:val="22"/>
        </w:rPr>
      </w:pPr>
      <w:r w:rsidRPr="00D72BBD">
        <w:rPr>
          <w:rFonts w:asciiTheme="majorHAnsi" w:eastAsiaTheme="minorHAnsi" w:hAnsiTheme="majorHAnsi" w:cstheme="minorBidi"/>
          <w:bCs/>
          <w:sz w:val="22"/>
          <w:szCs w:val="22"/>
        </w:rPr>
        <w:t xml:space="preserve">Name needs to be </w:t>
      </w:r>
      <w:r w:rsidRPr="00D72BBD">
        <w:rPr>
          <w:rFonts w:asciiTheme="majorHAnsi" w:eastAsiaTheme="minorHAnsi" w:hAnsiTheme="majorHAnsi" w:cstheme="minorBidi"/>
          <w:b/>
          <w:sz w:val="22"/>
          <w:szCs w:val="22"/>
        </w:rPr>
        <w:t>unique</w:t>
      </w:r>
      <w:r w:rsidRPr="00D72BBD">
        <w:rPr>
          <w:rFonts w:asciiTheme="majorHAnsi" w:eastAsiaTheme="minorHAnsi" w:hAnsiTheme="majorHAnsi" w:cstheme="minorBidi"/>
          <w:bCs/>
          <w:sz w:val="22"/>
          <w:szCs w:val="22"/>
        </w:rPr>
        <w:t xml:space="preserve"> (in a case insensitive fashion) across all existing compute instances in the Azure region of the workspace/compute instance. You'll get an alert if the name you choose is not unique.</w:t>
      </w:r>
    </w:p>
    <w:p w14:paraId="296146B6" w14:textId="69D4EC82" w:rsidR="00BA31F9" w:rsidRDefault="00BA31F9" w:rsidP="00DC0C94">
      <w:pPr>
        <w:pStyle w:val="NormalWeb"/>
        <w:numPr>
          <w:ilvl w:val="0"/>
          <w:numId w:val="11"/>
        </w:numPr>
        <w:shd w:val="clear" w:color="auto" w:fill="FFFFFF"/>
        <w:rPr>
          <w:rFonts w:asciiTheme="majorHAnsi" w:eastAsiaTheme="minorHAnsi" w:hAnsiTheme="majorHAnsi" w:cstheme="minorBidi"/>
          <w:bCs/>
          <w:sz w:val="22"/>
          <w:szCs w:val="22"/>
        </w:rPr>
      </w:pPr>
      <w:r w:rsidRPr="00D72BBD">
        <w:rPr>
          <w:rFonts w:asciiTheme="majorHAnsi" w:eastAsiaTheme="minorHAnsi" w:hAnsiTheme="majorHAnsi" w:cstheme="minorBidi"/>
          <w:bCs/>
          <w:sz w:val="22"/>
          <w:szCs w:val="22"/>
        </w:rPr>
        <w:t>Select the Virtual Machine size from the available choices. For th</w:t>
      </w:r>
      <w:r>
        <w:rPr>
          <w:rFonts w:asciiTheme="majorHAnsi" w:eastAsiaTheme="minorHAnsi" w:hAnsiTheme="majorHAnsi" w:cstheme="minorBidi"/>
          <w:bCs/>
          <w:sz w:val="22"/>
          <w:szCs w:val="22"/>
        </w:rPr>
        <w:t xml:space="preserve">is </w:t>
      </w:r>
      <w:r w:rsidR="008D0D3D">
        <w:rPr>
          <w:rFonts w:asciiTheme="majorHAnsi" w:eastAsiaTheme="minorHAnsi" w:hAnsiTheme="majorHAnsi" w:cstheme="minorBidi"/>
          <w:bCs/>
          <w:sz w:val="22"/>
          <w:szCs w:val="22"/>
        </w:rPr>
        <w:t>lab</w:t>
      </w:r>
      <w:r w:rsidRPr="00D72BBD">
        <w:rPr>
          <w:rFonts w:asciiTheme="majorHAnsi" w:eastAsiaTheme="minorHAnsi" w:hAnsiTheme="majorHAnsi" w:cstheme="minorBidi"/>
          <w:bCs/>
          <w:sz w:val="22"/>
          <w:szCs w:val="22"/>
        </w:rPr>
        <w:t xml:space="preserve">, the </w:t>
      </w:r>
      <w:r w:rsidRPr="00D72BBD">
        <w:rPr>
          <w:rFonts w:asciiTheme="majorHAnsi" w:eastAsiaTheme="minorHAnsi" w:hAnsiTheme="majorHAnsi" w:cstheme="minorBidi"/>
          <w:b/>
          <w:sz w:val="22"/>
          <w:szCs w:val="22"/>
        </w:rPr>
        <w:t>default</w:t>
      </w:r>
      <w:r w:rsidRPr="00D72BBD">
        <w:rPr>
          <w:rFonts w:asciiTheme="majorHAnsi" w:eastAsiaTheme="minorHAnsi" w:hAnsiTheme="majorHAnsi" w:cstheme="minorBidi"/>
          <w:bCs/>
          <w:sz w:val="22"/>
          <w:szCs w:val="22"/>
        </w:rPr>
        <w:t xml:space="preserve"> </w:t>
      </w:r>
      <w:r w:rsidRPr="00D72BBD">
        <w:rPr>
          <w:rFonts w:asciiTheme="majorHAnsi" w:eastAsiaTheme="minorHAnsi" w:hAnsiTheme="majorHAnsi" w:cstheme="minorBidi"/>
          <w:b/>
          <w:sz w:val="22"/>
          <w:szCs w:val="22"/>
        </w:rPr>
        <w:t>VM</w:t>
      </w:r>
      <w:r w:rsidRPr="00D72BBD">
        <w:rPr>
          <w:rFonts w:asciiTheme="majorHAnsi" w:eastAsiaTheme="minorHAnsi" w:hAnsiTheme="majorHAnsi" w:cstheme="minorBidi"/>
          <w:bCs/>
          <w:sz w:val="22"/>
          <w:szCs w:val="22"/>
        </w:rPr>
        <w:t xml:space="preserve"> is a good choice.</w:t>
      </w:r>
    </w:p>
    <w:p w14:paraId="6900A962" w14:textId="72995561" w:rsidR="00E83F92" w:rsidRPr="00D72BBD" w:rsidRDefault="00E83F92" w:rsidP="00E83F92">
      <w:pPr>
        <w:pStyle w:val="NormalWeb"/>
        <w:shd w:val="clear" w:color="auto" w:fill="FFFFFF"/>
        <w:ind w:left="1080"/>
        <w:rPr>
          <w:rFonts w:asciiTheme="majorHAnsi" w:eastAsiaTheme="minorHAnsi" w:hAnsiTheme="majorHAnsi" w:cstheme="minorBidi"/>
          <w:bCs/>
          <w:sz w:val="22"/>
          <w:szCs w:val="22"/>
        </w:rPr>
      </w:pPr>
      <w:r>
        <w:rPr>
          <w:noProof/>
        </w:rPr>
        <w:lastRenderedPageBreak/>
        <w:drawing>
          <wp:inline distT="0" distB="0" distL="0" distR="0" wp14:anchorId="7F6D6C63" wp14:editId="35343824">
            <wp:extent cx="4266233" cy="4446727"/>
            <wp:effectExtent l="19050" t="19050" r="20320" b="1143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5"/>
                    <a:stretch>
                      <a:fillRect/>
                    </a:stretch>
                  </pic:blipFill>
                  <pic:spPr>
                    <a:xfrm>
                      <a:off x="0" y="0"/>
                      <a:ext cx="4270592" cy="4451270"/>
                    </a:xfrm>
                    <a:prstGeom prst="rect">
                      <a:avLst/>
                    </a:prstGeom>
                    <a:ln>
                      <a:solidFill>
                        <a:schemeClr val="tx1"/>
                      </a:solidFill>
                    </a:ln>
                  </pic:spPr>
                </pic:pic>
              </a:graphicData>
            </a:graphic>
          </wp:inline>
        </w:drawing>
      </w:r>
    </w:p>
    <w:p w14:paraId="13E26D97" w14:textId="77777777" w:rsidR="00BA31F9" w:rsidRDefault="00BA31F9" w:rsidP="00DC0C94">
      <w:pPr>
        <w:pStyle w:val="NormalWeb"/>
        <w:numPr>
          <w:ilvl w:val="0"/>
          <w:numId w:val="10"/>
        </w:numPr>
        <w:shd w:val="clear" w:color="auto" w:fill="FFFFFF"/>
        <w:rPr>
          <w:rFonts w:asciiTheme="majorHAnsi" w:eastAsiaTheme="minorHAnsi" w:hAnsiTheme="majorHAnsi" w:cstheme="minorBidi"/>
          <w:bCs/>
          <w:sz w:val="22"/>
          <w:szCs w:val="22"/>
        </w:rPr>
      </w:pPr>
      <w:r w:rsidRPr="00D72BBD">
        <w:rPr>
          <w:rFonts w:asciiTheme="majorHAnsi" w:eastAsiaTheme="minorHAnsi" w:hAnsiTheme="majorHAnsi" w:cstheme="minorBidi"/>
          <w:bCs/>
          <w:sz w:val="22"/>
          <w:szCs w:val="22"/>
        </w:rPr>
        <w:t xml:space="preserve">Then select </w:t>
      </w:r>
      <w:r w:rsidRPr="0039155F">
        <w:rPr>
          <w:rFonts w:asciiTheme="majorHAnsi" w:eastAsiaTheme="minorHAnsi" w:hAnsiTheme="majorHAnsi" w:cstheme="minorBidi"/>
          <w:b/>
          <w:sz w:val="22"/>
          <w:szCs w:val="22"/>
        </w:rPr>
        <w:t>Create</w:t>
      </w:r>
      <w:r w:rsidRPr="00D72BBD">
        <w:rPr>
          <w:rFonts w:asciiTheme="majorHAnsi" w:eastAsiaTheme="minorHAnsi" w:hAnsiTheme="majorHAnsi" w:cstheme="minorBidi"/>
          <w:bCs/>
          <w:sz w:val="22"/>
          <w:szCs w:val="22"/>
        </w:rPr>
        <w:t>. It can take approximately 5 minutes to set up your VM.</w:t>
      </w:r>
    </w:p>
    <w:p w14:paraId="1B59800A" w14:textId="77777777" w:rsidR="002F0E44" w:rsidRDefault="002F0E44" w:rsidP="00FC051B">
      <w:pPr>
        <w:ind w:left="360"/>
      </w:pPr>
    </w:p>
    <w:p w14:paraId="60E30DC4" w14:textId="77777777" w:rsidR="0051034F" w:rsidRDefault="0051034F" w:rsidP="0051034F">
      <w:pPr>
        <w:pStyle w:val="ExerciseScenerio"/>
      </w:pPr>
    </w:p>
    <w:p w14:paraId="01941171" w14:textId="5D20699D" w:rsidR="0051034F" w:rsidRDefault="0051034F" w:rsidP="0051034F">
      <w:pPr>
        <w:pStyle w:val="CompletionMessage"/>
      </w:pPr>
      <w:r>
        <w:t xml:space="preserve">Exercise </w:t>
      </w:r>
      <w:r w:rsidR="00FC051B">
        <w:t>2</w:t>
      </w:r>
      <w:r w:rsidRPr="00E62C28">
        <w:t xml:space="preserve"> has been completed</w:t>
      </w:r>
    </w:p>
    <w:p w14:paraId="1A591270" w14:textId="77777777" w:rsidR="0051034F" w:rsidRDefault="0051034F">
      <w:pPr>
        <w:rPr>
          <w:i/>
          <w:sz w:val="24"/>
        </w:rPr>
      </w:pPr>
      <w:r>
        <w:br w:type="page"/>
      </w:r>
    </w:p>
    <w:p w14:paraId="51C465A1" w14:textId="7812D013" w:rsidR="00782F96" w:rsidRDefault="00782F96" w:rsidP="00782F96">
      <w:pPr>
        <w:pStyle w:val="ExerciseHeading"/>
      </w:pPr>
      <w:bookmarkStart w:id="4" w:name="_Toc87150896"/>
      <w:r>
        <w:lastRenderedPageBreak/>
        <w:t>Exercise</w:t>
      </w:r>
      <w:r w:rsidR="005A57FD">
        <w:t xml:space="preserve"> </w:t>
      </w:r>
      <w:r w:rsidR="00FC051B">
        <w:t>3</w:t>
      </w:r>
      <w:r>
        <w:t xml:space="preserve">: </w:t>
      </w:r>
      <w:r w:rsidR="008D26E7">
        <w:t>Create a</w:t>
      </w:r>
      <w:r w:rsidR="00C0072C">
        <w:t xml:space="preserve"> Pipeline using Designer</w:t>
      </w:r>
      <w:bookmarkEnd w:id="4"/>
    </w:p>
    <w:p w14:paraId="22F032C9" w14:textId="0858AC33" w:rsidR="00782F96" w:rsidRDefault="0B91FE54" w:rsidP="00782F96">
      <w:pPr>
        <w:pStyle w:val="ExerciseScenerio"/>
      </w:pPr>
      <w:r>
        <w:t>This exercise shows how to create a</w:t>
      </w:r>
      <w:r w:rsidR="00CE626A">
        <w:t xml:space="preserve"> pipeline using designer</w:t>
      </w:r>
      <w:r>
        <w:t xml:space="preserve">. </w:t>
      </w:r>
      <w:r w:rsidR="00E964E6">
        <w:t xml:space="preserve">You will use pre=built components to create a sequence of </w:t>
      </w:r>
      <w:r w:rsidR="007C630B">
        <w:t>actions.</w:t>
      </w:r>
      <w:r>
        <w:t xml:space="preserve"> </w:t>
      </w:r>
    </w:p>
    <w:p w14:paraId="303194F9" w14:textId="77777777" w:rsidR="00782F96" w:rsidRPr="00B00779" w:rsidRDefault="00782F96" w:rsidP="00782F96">
      <w:pPr>
        <w:pStyle w:val="TaskHeading"/>
      </w:pPr>
      <w:r w:rsidRPr="00B00779">
        <w:t>Tasks</w:t>
      </w:r>
    </w:p>
    <w:p w14:paraId="6735B24C" w14:textId="3A8859C7" w:rsidR="0051034F" w:rsidRPr="00B02C9F" w:rsidRDefault="0051034F" w:rsidP="001F47DA">
      <w:pPr>
        <w:pStyle w:val="ListParagraph"/>
        <w:numPr>
          <w:ilvl w:val="0"/>
          <w:numId w:val="12"/>
        </w:numPr>
      </w:pPr>
      <w:r w:rsidRPr="00B02C9F">
        <w:t>On the main</w:t>
      </w:r>
      <w:r>
        <w:t xml:space="preserve"> Azure ML Studio</w:t>
      </w:r>
      <w:r w:rsidRPr="00B02C9F">
        <w:t xml:space="preserve"> page, click Designer on the left.</w:t>
      </w:r>
    </w:p>
    <w:p w14:paraId="120607BF" w14:textId="77777777" w:rsidR="0051034F" w:rsidRDefault="0051034F" w:rsidP="0051034F">
      <w:pPr>
        <w:ind w:left="360"/>
      </w:pPr>
      <w:r>
        <w:rPr>
          <w:noProof/>
        </w:rPr>
        <w:drawing>
          <wp:inline distT="0" distB="0" distL="0" distR="0" wp14:anchorId="0C63EF19" wp14:editId="1358FA94">
            <wp:extent cx="1600000" cy="3190476"/>
            <wp:effectExtent l="19050" t="19050" r="19685" b="101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1600000" cy="3190476"/>
                    </a:xfrm>
                    <a:prstGeom prst="rect">
                      <a:avLst/>
                    </a:prstGeom>
                    <a:ln>
                      <a:solidFill>
                        <a:schemeClr val="tx1"/>
                      </a:solidFill>
                    </a:ln>
                  </pic:spPr>
                </pic:pic>
              </a:graphicData>
            </a:graphic>
          </wp:inline>
        </w:drawing>
      </w:r>
    </w:p>
    <w:p w14:paraId="78226015" w14:textId="5A4410B2" w:rsidR="00782F96" w:rsidRPr="007C630B" w:rsidRDefault="007C630B" w:rsidP="001F47DA">
      <w:pPr>
        <w:pStyle w:val="TaskName"/>
        <w:numPr>
          <w:ilvl w:val="0"/>
          <w:numId w:val="12"/>
        </w:numPr>
        <w:rPr>
          <w:b w:val="0"/>
          <w:bCs/>
        </w:rPr>
      </w:pPr>
      <w:r w:rsidRPr="007C630B">
        <w:rPr>
          <w:b w:val="0"/>
          <w:bCs/>
        </w:rPr>
        <w:t>Create new blank pipeline</w:t>
      </w:r>
    </w:p>
    <w:p w14:paraId="725D8C0E" w14:textId="77777777" w:rsidR="007C630B" w:rsidRDefault="00CE626A" w:rsidP="007C630B">
      <w:pPr>
        <w:pStyle w:val="TaskName"/>
        <w:numPr>
          <w:ilvl w:val="0"/>
          <w:numId w:val="0"/>
        </w:numPr>
        <w:ind w:left="1080"/>
      </w:pPr>
      <w:r>
        <w:rPr>
          <w:noProof/>
        </w:rPr>
        <w:lastRenderedPageBreak/>
        <w:drawing>
          <wp:inline distT="0" distB="0" distL="0" distR="0" wp14:anchorId="601823A0" wp14:editId="3021B89F">
            <wp:extent cx="5323809" cy="3495238"/>
            <wp:effectExtent l="19050" t="19050" r="10795" b="1016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5323809" cy="3495238"/>
                    </a:xfrm>
                    <a:prstGeom prst="rect">
                      <a:avLst/>
                    </a:prstGeom>
                    <a:ln>
                      <a:solidFill>
                        <a:schemeClr val="tx1"/>
                      </a:solidFill>
                    </a:ln>
                  </pic:spPr>
                </pic:pic>
              </a:graphicData>
            </a:graphic>
          </wp:inline>
        </w:drawing>
      </w:r>
    </w:p>
    <w:p w14:paraId="7CA30F01" w14:textId="77777777" w:rsidR="007C630B" w:rsidRDefault="007C630B" w:rsidP="007C630B">
      <w:pPr>
        <w:pStyle w:val="TaskName"/>
        <w:numPr>
          <w:ilvl w:val="0"/>
          <w:numId w:val="0"/>
        </w:numPr>
        <w:ind w:left="1080"/>
      </w:pPr>
    </w:p>
    <w:p w14:paraId="163A2880" w14:textId="70431428" w:rsidR="00AC7F07" w:rsidRDefault="00095478" w:rsidP="001F47DA">
      <w:pPr>
        <w:pStyle w:val="Granularsteps"/>
        <w:numPr>
          <w:ilvl w:val="0"/>
          <w:numId w:val="12"/>
        </w:numPr>
      </w:pPr>
      <w:r w:rsidRPr="005B57C3">
        <w:rPr>
          <w:b/>
        </w:rPr>
        <w:t xml:space="preserve">Rename </w:t>
      </w:r>
      <w:r w:rsidRPr="009569DF">
        <w:rPr>
          <w:bCs/>
        </w:rPr>
        <w:t xml:space="preserve">your </w:t>
      </w:r>
      <w:r w:rsidR="00F749F0" w:rsidRPr="009569DF">
        <w:rPr>
          <w:bCs/>
        </w:rPr>
        <w:t>pipeline</w:t>
      </w:r>
      <w:r w:rsidR="00F749F0">
        <w:rPr>
          <w:b/>
        </w:rPr>
        <w:t xml:space="preserve"> </w:t>
      </w:r>
      <w:r w:rsidRPr="009569DF">
        <w:rPr>
          <w:bCs/>
        </w:rPr>
        <w:t>to</w:t>
      </w:r>
      <w:r w:rsidRPr="005B57C3">
        <w:rPr>
          <w:b/>
        </w:rPr>
        <w:t xml:space="preserve"> Intro to ML – </w:t>
      </w:r>
      <w:r w:rsidR="00F749F0">
        <w:rPr>
          <w:b/>
        </w:rPr>
        <w:t xml:space="preserve">Pipeline </w:t>
      </w:r>
      <w:r w:rsidRPr="005B57C3">
        <w:rPr>
          <w:b/>
        </w:rPr>
        <w:t>1</w:t>
      </w:r>
      <w:r>
        <w:t xml:space="preserve"> by replacing the following text, “</w:t>
      </w:r>
      <w:r w:rsidR="00600C47" w:rsidRPr="00600C47">
        <w:t>Pipeline-Created-on-</w:t>
      </w:r>
      <w:r>
        <w:t>&lt;today’s date&gt;”.</w:t>
      </w:r>
      <w:r w:rsidR="00550BD8">
        <w:t xml:space="preserve"> </w:t>
      </w:r>
      <w:r>
        <w:t>See below.</w:t>
      </w:r>
    </w:p>
    <w:p w14:paraId="3E16822A" w14:textId="60C68569" w:rsidR="00AC7F07" w:rsidRDefault="00AC7F07" w:rsidP="001E504B">
      <w:pPr>
        <w:pStyle w:val="Granularsteps"/>
        <w:numPr>
          <w:ilvl w:val="0"/>
          <w:numId w:val="0"/>
        </w:numPr>
        <w:ind w:left="1080"/>
      </w:pPr>
    </w:p>
    <w:p w14:paraId="079A950B" w14:textId="54E0C750" w:rsidR="001E504B" w:rsidRDefault="0032171D" w:rsidP="001E504B">
      <w:pPr>
        <w:pStyle w:val="Granularsteps"/>
        <w:numPr>
          <w:ilvl w:val="0"/>
          <w:numId w:val="0"/>
        </w:numPr>
        <w:ind w:left="1080"/>
      </w:pPr>
      <w:r>
        <w:rPr>
          <w:noProof/>
        </w:rPr>
        <w:drawing>
          <wp:inline distT="0" distB="0" distL="0" distR="0" wp14:anchorId="4E4B3010" wp14:editId="027F2572">
            <wp:extent cx="5943600" cy="2602230"/>
            <wp:effectExtent l="19050" t="19050" r="19050" b="266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stretch>
                      <a:fillRect/>
                    </a:stretch>
                  </pic:blipFill>
                  <pic:spPr>
                    <a:xfrm>
                      <a:off x="0" y="0"/>
                      <a:ext cx="5943600" cy="2602230"/>
                    </a:xfrm>
                    <a:prstGeom prst="rect">
                      <a:avLst/>
                    </a:prstGeom>
                    <a:ln>
                      <a:solidFill>
                        <a:schemeClr val="tx1"/>
                      </a:solidFill>
                    </a:ln>
                  </pic:spPr>
                </pic:pic>
              </a:graphicData>
            </a:graphic>
          </wp:inline>
        </w:drawing>
      </w:r>
    </w:p>
    <w:p w14:paraId="7D3BA6CF" w14:textId="77777777" w:rsidR="00476B0F" w:rsidRDefault="00476B0F" w:rsidP="007D6434">
      <w:pPr>
        <w:pStyle w:val="Granularsteps"/>
        <w:numPr>
          <w:ilvl w:val="0"/>
          <w:numId w:val="0"/>
        </w:numPr>
        <w:ind w:left="1710" w:hanging="360"/>
      </w:pPr>
    </w:p>
    <w:p w14:paraId="3F1575FB" w14:textId="0A454997" w:rsidR="00782F96" w:rsidRPr="00B00779" w:rsidRDefault="00476B0F" w:rsidP="00782F96">
      <w:pPr>
        <w:pStyle w:val="CompletionMessage"/>
      </w:pPr>
      <w:r>
        <w:t xml:space="preserve">Exercise </w:t>
      </w:r>
      <w:r w:rsidR="00FC051B">
        <w:t>3</w:t>
      </w:r>
      <w:r>
        <w:t xml:space="preserve"> has been completed</w:t>
      </w:r>
    </w:p>
    <w:p w14:paraId="6028D5A0" w14:textId="77777777" w:rsidR="001E504B" w:rsidRDefault="001E504B">
      <w:pPr>
        <w:rPr>
          <w:rFonts w:ascii="Segoe UI" w:eastAsia="Calibri" w:hAnsi="Segoe UI" w:cs="Segoe UI"/>
          <w:b/>
          <w:bCs/>
          <w:color w:val="000000" w:themeColor="text1"/>
          <w:sz w:val="32"/>
          <w:szCs w:val="32"/>
        </w:rPr>
      </w:pPr>
      <w:r>
        <w:br w:type="page"/>
      </w:r>
    </w:p>
    <w:p w14:paraId="3AA6C469" w14:textId="222D7BB3" w:rsidR="00590CF2" w:rsidRDefault="00590CF2" w:rsidP="00590CF2">
      <w:pPr>
        <w:pStyle w:val="ExerciseHeading"/>
      </w:pPr>
      <w:bookmarkStart w:id="5" w:name="_Toc87150897"/>
      <w:r>
        <w:lastRenderedPageBreak/>
        <w:t xml:space="preserve">Exercise </w:t>
      </w:r>
      <w:r w:rsidR="00FC051B">
        <w:t>4</w:t>
      </w:r>
      <w:r>
        <w:t xml:space="preserve">: Load Data in the </w:t>
      </w:r>
      <w:r w:rsidR="0028316C">
        <w:t>Pipeline</w:t>
      </w:r>
      <w:bookmarkEnd w:id="5"/>
    </w:p>
    <w:p w14:paraId="60177AF9" w14:textId="09754164" w:rsidR="00590CF2" w:rsidRDefault="00590CF2" w:rsidP="00590CF2">
      <w:pPr>
        <w:pStyle w:val="ExerciseScenerio"/>
      </w:pPr>
      <w:r>
        <w:t xml:space="preserve">This exercise shows how to load data into the </w:t>
      </w:r>
      <w:r w:rsidR="0028316C">
        <w:t>pipeline</w:t>
      </w:r>
      <w:r>
        <w:t>.</w:t>
      </w:r>
    </w:p>
    <w:p w14:paraId="2BF4804D" w14:textId="77777777" w:rsidR="00590CF2" w:rsidRDefault="00590CF2" w:rsidP="00590CF2">
      <w:pPr>
        <w:pStyle w:val="TaskHeading"/>
      </w:pPr>
      <w:r w:rsidRPr="00B00779">
        <w:t>Tasks</w:t>
      </w:r>
    </w:p>
    <w:p w14:paraId="75FA777E" w14:textId="749B634F" w:rsidR="006E388E" w:rsidRPr="006E388E" w:rsidRDefault="006E388E" w:rsidP="006E388E">
      <w:pPr>
        <w:pStyle w:val="TaskName"/>
        <w:rPr>
          <w:b w:val="0"/>
          <w:bCs/>
        </w:rPr>
      </w:pPr>
      <w:r w:rsidRPr="006E388E">
        <w:rPr>
          <w:b w:val="0"/>
          <w:bCs/>
        </w:rPr>
        <w:t xml:space="preserve">Click arrow next to </w:t>
      </w:r>
      <w:r w:rsidRPr="006E388E">
        <w:t>Sample Data</w:t>
      </w:r>
      <w:r w:rsidRPr="006E388E">
        <w:t>s</w:t>
      </w:r>
      <w:r w:rsidRPr="006E388E">
        <w:t>ets</w:t>
      </w:r>
    </w:p>
    <w:p w14:paraId="3898EBD7" w14:textId="6E202664" w:rsidR="00590CF2" w:rsidRPr="006E388E" w:rsidRDefault="0B91FE54" w:rsidP="006E388E">
      <w:pPr>
        <w:pStyle w:val="TaskName"/>
        <w:rPr>
          <w:b w:val="0"/>
          <w:bCs/>
        </w:rPr>
      </w:pPr>
      <w:r w:rsidRPr="006E388E">
        <w:rPr>
          <w:b w:val="0"/>
          <w:bCs/>
        </w:rPr>
        <w:t xml:space="preserve">Drag and drop </w:t>
      </w:r>
      <w:r w:rsidRPr="006E388E">
        <w:t>Automobile Price Data (RAW)</w:t>
      </w:r>
      <w:r w:rsidRPr="006E388E">
        <w:rPr>
          <w:b w:val="0"/>
          <w:bCs/>
        </w:rPr>
        <w:t xml:space="preserve"> to the middle of th</w:t>
      </w:r>
      <w:r w:rsidR="008B3469" w:rsidRPr="006E388E">
        <w:rPr>
          <w:b w:val="0"/>
          <w:bCs/>
        </w:rPr>
        <w:t xml:space="preserve">e </w:t>
      </w:r>
      <w:r w:rsidR="00F749F0" w:rsidRPr="006E388E">
        <w:rPr>
          <w:b w:val="0"/>
          <w:bCs/>
        </w:rPr>
        <w:t xml:space="preserve">pipeline </w:t>
      </w:r>
      <w:r w:rsidR="008B3469" w:rsidRPr="006E388E">
        <w:rPr>
          <w:b w:val="0"/>
          <w:bCs/>
        </w:rPr>
        <w:t>canvas</w:t>
      </w:r>
      <w:r w:rsidR="00363A0B">
        <w:rPr>
          <w:b w:val="0"/>
          <w:bCs/>
        </w:rPr>
        <w:t>.</w:t>
      </w:r>
    </w:p>
    <w:p w14:paraId="26DDE2BB" w14:textId="7DE0DEBB" w:rsidR="00590CF2" w:rsidRDefault="004D77B0" w:rsidP="008B3469">
      <w:pPr>
        <w:pStyle w:val="TaskDetail"/>
      </w:pPr>
      <w:r>
        <w:rPr>
          <w:noProof/>
        </w:rPr>
        <w:drawing>
          <wp:inline distT="0" distB="0" distL="0" distR="0" wp14:anchorId="36CD9F2D" wp14:editId="07BC7A3C">
            <wp:extent cx="5329123" cy="3562428"/>
            <wp:effectExtent l="19050" t="19050" r="24130" b="1905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9"/>
                    <a:stretch>
                      <a:fillRect/>
                    </a:stretch>
                  </pic:blipFill>
                  <pic:spPr>
                    <a:xfrm>
                      <a:off x="0" y="0"/>
                      <a:ext cx="5333563" cy="3565396"/>
                    </a:xfrm>
                    <a:prstGeom prst="rect">
                      <a:avLst/>
                    </a:prstGeom>
                    <a:ln>
                      <a:solidFill>
                        <a:schemeClr val="tx1"/>
                      </a:solidFill>
                    </a:ln>
                  </pic:spPr>
                </pic:pic>
              </a:graphicData>
            </a:graphic>
          </wp:inline>
        </w:drawing>
      </w:r>
    </w:p>
    <w:p w14:paraId="1CA41D2A" w14:textId="23E1DF77" w:rsidR="00590CF2" w:rsidRDefault="00590CF2" w:rsidP="00590CF2">
      <w:pPr>
        <w:pStyle w:val="TaskDetail"/>
        <w:ind w:left="1710"/>
      </w:pPr>
    </w:p>
    <w:p w14:paraId="25F9619F" w14:textId="5122E1DA" w:rsidR="00590CF2" w:rsidRDefault="008B3469" w:rsidP="008B3469">
      <w:pPr>
        <w:pStyle w:val="TaskName"/>
      </w:pPr>
      <w:r>
        <w:t>L</w:t>
      </w:r>
      <w:r w:rsidR="00590CF2">
        <w:t xml:space="preserve">ook at the data </w:t>
      </w:r>
    </w:p>
    <w:p w14:paraId="68F67B66" w14:textId="5F5733BF" w:rsidR="008B3469" w:rsidRDefault="008B3469" w:rsidP="008B3469">
      <w:pPr>
        <w:pStyle w:val="TaskDetail"/>
      </w:pPr>
      <w:r>
        <w:t xml:space="preserve">Let’s look at the data. </w:t>
      </w:r>
      <w:r w:rsidR="00084E5D">
        <w:rPr>
          <w:b/>
        </w:rPr>
        <w:t>Right</w:t>
      </w:r>
      <w:r w:rsidRPr="006A6DDF">
        <w:rPr>
          <w:b/>
        </w:rPr>
        <w:t xml:space="preserve"> click</w:t>
      </w:r>
      <w:r>
        <w:t xml:space="preserve"> </w:t>
      </w:r>
      <w:r w:rsidR="00D812D1" w:rsidRPr="00D812D1">
        <w:rPr>
          <w:b/>
          <w:bCs/>
        </w:rPr>
        <w:t>the circle on the bottom of the Auto price data (RAW) object</w:t>
      </w:r>
      <w:r w:rsidR="00D812D1" w:rsidRPr="00D812D1">
        <w:t xml:space="preserve"> </w:t>
      </w:r>
      <w:r>
        <w:t xml:space="preserve">and choose </w:t>
      </w:r>
      <w:r w:rsidR="007029BA">
        <w:rPr>
          <w:b/>
        </w:rPr>
        <w:t>Preview Data</w:t>
      </w:r>
      <w:r>
        <w:rPr>
          <w:b/>
        </w:rPr>
        <w:t xml:space="preserve"> </w:t>
      </w:r>
      <w:r w:rsidR="006C1B60">
        <w:t>to</w:t>
      </w:r>
      <w:r w:rsidRPr="008B3469">
        <w:t xml:space="preserve"> see the data</w:t>
      </w:r>
      <w:r>
        <w:rPr>
          <w:b/>
        </w:rPr>
        <w:t>.</w:t>
      </w:r>
    </w:p>
    <w:p w14:paraId="33010E8C" w14:textId="30E943F9" w:rsidR="00590CF2" w:rsidRDefault="00B37C38" w:rsidP="00590CF2">
      <w:pPr>
        <w:pStyle w:val="TaskDetail"/>
      </w:pPr>
      <w:r>
        <w:rPr>
          <w:noProof/>
        </w:rPr>
        <w:lastRenderedPageBreak/>
        <w:drawing>
          <wp:inline distT="0" distB="0" distL="0" distR="0" wp14:anchorId="7FE17022" wp14:editId="0A557070">
            <wp:extent cx="4961905" cy="2228571"/>
            <wp:effectExtent l="19050" t="19050" r="10160" b="1968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0"/>
                    <a:stretch>
                      <a:fillRect/>
                    </a:stretch>
                  </pic:blipFill>
                  <pic:spPr>
                    <a:xfrm>
                      <a:off x="0" y="0"/>
                      <a:ext cx="4961905" cy="2228571"/>
                    </a:xfrm>
                    <a:prstGeom prst="rect">
                      <a:avLst/>
                    </a:prstGeom>
                    <a:ln>
                      <a:solidFill>
                        <a:schemeClr val="tx1"/>
                      </a:solidFill>
                    </a:ln>
                  </pic:spPr>
                </pic:pic>
              </a:graphicData>
            </a:graphic>
          </wp:inline>
        </w:drawing>
      </w:r>
    </w:p>
    <w:p w14:paraId="21C5EF06" w14:textId="77777777" w:rsidR="00590CF2" w:rsidRDefault="00590CF2" w:rsidP="00590CF2">
      <w:pPr>
        <w:pStyle w:val="TaskDetail"/>
      </w:pPr>
    </w:p>
    <w:p w14:paraId="59CC189B" w14:textId="1AE3D0C5" w:rsidR="00590CF2" w:rsidRDefault="008B3469" w:rsidP="008B3469">
      <w:pPr>
        <w:pStyle w:val="TaskName"/>
      </w:pPr>
      <w:r>
        <w:rPr>
          <w:bCs/>
        </w:rPr>
        <w:t>E</w:t>
      </w:r>
      <w:r w:rsidR="0B91FE54" w:rsidRPr="0B91FE54">
        <w:rPr>
          <w:bCs/>
        </w:rPr>
        <w:t>xamine the data</w:t>
      </w:r>
    </w:p>
    <w:p w14:paraId="24909F52" w14:textId="396FBCC2" w:rsidR="008B3469" w:rsidRDefault="008B3469" w:rsidP="008B3469">
      <w:pPr>
        <w:pStyle w:val="TaskDetail"/>
      </w:pPr>
      <w:r w:rsidRPr="0B91FE54">
        <w:rPr>
          <w:b/>
          <w:bCs/>
        </w:rPr>
        <w:t>Scroll to the right and examine the data</w:t>
      </w:r>
      <w:r>
        <w:t>. Not</w:t>
      </w:r>
      <w:r w:rsidR="009E724A">
        <w:t xml:space="preserve">e the histogram for </w:t>
      </w:r>
      <w:r w:rsidR="004D29BC">
        <w:t xml:space="preserve">values in </w:t>
      </w:r>
      <w:r w:rsidR="009E724A">
        <w:t>each column</w:t>
      </w:r>
      <w:r w:rsidR="004D29BC">
        <w:t>.</w:t>
      </w:r>
      <w:r>
        <w:t xml:space="preserve"> </w:t>
      </w:r>
      <w:r w:rsidR="004D29BC">
        <w:t xml:space="preserve">Also note the total record count: </w:t>
      </w:r>
      <w:r w:rsidR="004D29BC" w:rsidRPr="00AC3C58">
        <w:rPr>
          <w:b/>
        </w:rPr>
        <w:t>205</w:t>
      </w:r>
      <w:r w:rsidR="004D29BC">
        <w:t>.</w:t>
      </w:r>
      <w:r>
        <w:t xml:space="preserve"> </w:t>
      </w:r>
    </w:p>
    <w:p w14:paraId="3BCD921E" w14:textId="4DF4CB92" w:rsidR="007F2266" w:rsidRDefault="00676061" w:rsidP="008B3469">
      <w:pPr>
        <w:pStyle w:val="TaskDetail"/>
      </w:pPr>
      <w:r>
        <w:rPr>
          <w:noProof/>
        </w:rPr>
        <w:drawing>
          <wp:inline distT="0" distB="0" distL="0" distR="0" wp14:anchorId="43328771" wp14:editId="3905E98D">
            <wp:extent cx="4992624" cy="3237738"/>
            <wp:effectExtent l="19050" t="19050" r="17780" b="203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a:stretch>
                      <a:fillRect/>
                    </a:stretch>
                  </pic:blipFill>
                  <pic:spPr>
                    <a:xfrm>
                      <a:off x="0" y="0"/>
                      <a:ext cx="5000079" cy="3242573"/>
                    </a:xfrm>
                    <a:prstGeom prst="rect">
                      <a:avLst/>
                    </a:prstGeom>
                    <a:ln>
                      <a:solidFill>
                        <a:schemeClr val="tx1"/>
                      </a:solidFill>
                    </a:ln>
                  </pic:spPr>
                </pic:pic>
              </a:graphicData>
            </a:graphic>
          </wp:inline>
        </w:drawing>
      </w:r>
    </w:p>
    <w:p w14:paraId="31F90E85" w14:textId="473FAC84" w:rsidR="00590CF2" w:rsidRDefault="00590CF2" w:rsidP="008B3469">
      <w:pPr>
        <w:pStyle w:val="TaskName"/>
      </w:pPr>
      <w:r w:rsidRPr="006A6DDF">
        <w:t>Close the window</w:t>
      </w:r>
    </w:p>
    <w:p w14:paraId="4AD52E26" w14:textId="2CC4D9DA" w:rsidR="008B3469" w:rsidRPr="008B3469" w:rsidRDefault="008B3469" w:rsidP="008B3469">
      <w:pPr>
        <w:pStyle w:val="TaskDetail"/>
      </w:pPr>
      <w:r w:rsidRPr="008B3469">
        <w:t>Close the window for the visualization</w:t>
      </w:r>
    </w:p>
    <w:p w14:paraId="3FB15A15" w14:textId="77777777" w:rsidR="00590CF2" w:rsidRPr="00DA3831" w:rsidRDefault="00590CF2" w:rsidP="00590CF2">
      <w:pPr>
        <w:pStyle w:val="Granularsteps"/>
        <w:numPr>
          <w:ilvl w:val="0"/>
          <w:numId w:val="0"/>
        </w:numPr>
        <w:ind w:left="1710"/>
      </w:pPr>
    </w:p>
    <w:p w14:paraId="5D3A187F" w14:textId="66C3203E" w:rsidR="00590CF2" w:rsidRPr="00B00779" w:rsidRDefault="00590CF2" w:rsidP="00590CF2">
      <w:pPr>
        <w:pStyle w:val="CompletionMessage"/>
      </w:pPr>
      <w:r>
        <w:t xml:space="preserve">Exercise </w:t>
      </w:r>
      <w:r w:rsidR="00FC051B">
        <w:t>4</w:t>
      </w:r>
      <w:r w:rsidRPr="00E62C28">
        <w:t xml:space="preserve"> has been completed</w:t>
      </w:r>
    </w:p>
    <w:p w14:paraId="3FE083F8" w14:textId="2333917E" w:rsidR="00781662" w:rsidRDefault="00781662">
      <w:pPr>
        <w:rPr>
          <w:i/>
          <w:sz w:val="24"/>
        </w:rPr>
      </w:pPr>
      <w:r>
        <w:br w:type="page"/>
      </w:r>
    </w:p>
    <w:p w14:paraId="29B8D98A" w14:textId="04238002" w:rsidR="00781662" w:rsidRDefault="00781662" w:rsidP="00781662">
      <w:pPr>
        <w:pStyle w:val="ExerciseHeading"/>
      </w:pPr>
      <w:bookmarkStart w:id="6" w:name="_Toc87150898"/>
      <w:r>
        <w:lastRenderedPageBreak/>
        <w:t>Exercise 5: Define the Features</w:t>
      </w:r>
      <w:r w:rsidR="00416073">
        <w:t xml:space="preserve"> and run the Pipeline</w:t>
      </w:r>
      <w:bookmarkEnd w:id="6"/>
    </w:p>
    <w:p w14:paraId="45C5A134" w14:textId="0F29F687" w:rsidR="00E95F28" w:rsidRDefault="00472D20" w:rsidP="003044E0">
      <w:pPr>
        <w:pStyle w:val="ExerciseScenerio"/>
      </w:pPr>
      <w:r>
        <w:t xml:space="preserve">This exercise shows how to </w:t>
      </w:r>
      <w:r w:rsidR="00AE122E">
        <w:t xml:space="preserve">choose the features utilized for the </w:t>
      </w:r>
      <w:proofErr w:type="gramStart"/>
      <w:r w:rsidR="0028316C">
        <w:t>pipeline</w:t>
      </w:r>
      <w:r w:rsidR="00AE122E">
        <w:t>s</w:t>
      </w:r>
      <w:proofErr w:type="gramEnd"/>
      <w:r w:rsidR="00AE122E">
        <w:t xml:space="preserve"> prediction</w:t>
      </w:r>
      <w:r w:rsidR="00F045E9">
        <w:t>.</w:t>
      </w:r>
    </w:p>
    <w:p w14:paraId="05A21BED" w14:textId="77777777" w:rsidR="00E95F28" w:rsidRPr="00B00779" w:rsidRDefault="00E95F28" w:rsidP="00B00779">
      <w:pPr>
        <w:pStyle w:val="TaskHeading"/>
      </w:pPr>
      <w:r w:rsidRPr="00B00779">
        <w:t>Tasks</w:t>
      </w:r>
    </w:p>
    <w:p w14:paraId="0A334C96" w14:textId="77777777" w:rsidR="00E95F28" w:rsidRDefault="006A6DDF" w:rsidP="00DC0C94">
      <w:pPr>
        <w:pStyle w:val="TaskName"/>
        <w:numPr>
          <w:ilvl w:val="0"/>
          <w:numId w:val="8"/>
        </w:numPr>
      </w:pPr>
      <w:r w:rsidRPr="003D652C">
        <w:rPr>
          <w:b w:val="0"/>
        </w:rPr>
        <w:t>Click the arrow sign next to</w:t>
      </w:r>
      <w:r>
        <w:t xml:space="preserve"> </w:t>
      </w:r>
      <w:r w:rsidR="00590CF2">
        <w:t>Data Transformation.</w:t>
      </w:r>
    </w:p>
    <w:p w14:paraId="60899A4A" w14:textId="0F13BAA1" w:rsidR="006A6DDF" w:rsidRPr="003D652C" w:rsidRDefault="009624E4" w:rsidP="00DC0C94">
      <w:pPr>
        <w:pStyle w:val="TaskName"/>
        <w:numPr>
          <w:ilvl w:val="0"/>
          <w:numId w:val="8"/>
        </w:numPr>
      </w:pPr>
      <w:r>
        <w:rPr>
          <w:b w:val="0"/>
        </w:rPr>
        <w:t>Find</w:t>
      </w:r>
      <w:r w:rsidR="0B91FE54">
        <w:rPr>
          <w:b w:val="0"/>
        </w:rPr>
        <w:t xml:space="preserve"> </w:t>
      </w:r>
      <w:r w:rsidR="0B91FE54">
        <w:t>Select Columns in Datasets</w:t>
      </w:r>
      <w:r w:rsidR="0B91FE54">
        <w:rPr>
          <w:b w:val="0"/>
        </w:rPr>
        <w:t xml:space="preserve"> </w:t>
      </w:r>
      <w:r>
        <w:rPr>
          <w:b w:val="0"/>
        </w:rPr>
        <w:t xml:space="preserve">Module </w:t>
      </w:r>
      <w:r w:rsidR="0B91FE54">
        <w:rPr>
          <w:b w:val="0"/>
        </w:rPr>
        <w:t xml:space="preserve">and place it on the </w:t>
      </w:r>
      <w:r w:rsidR="00F749F0">
        <w:rPr>
          <w:b w:val="0"/>
        </w:rPr>
        <w:t xml:space="preserve">Pipeline </w:t>
      </w:r>
      <w:r w:rsidR="0B91FE54">
        <w:rPr>
          <w:b w:val="0"/>
        </w:rPr>
        <w:t>Canvas under the</w:t>
      </w:r>
      <w:r w:rsidR="0B91FE54">
        <w:t xml:space="preserve"> Automobile price data (RAW)</w:t>
      </w:r>
      <w:r w:rsidR="0B91FE54">
        <w:rPr>
          <w:b w:val="0"/>
        </w:rPr>
        <w:t>.</w:t>
      </w:r>
    </w:p>
    <w:p w14:paraId="7224A0F4" w14:textId="6625F4DD" w:rsidR="003D652C" w:rsidRDefault="003D2881" w:rsidP="003D652C">
      <w:pPr>
        <w:pStyle w:val="TaskName"/>
        <w:numPr>
          <w:ilvl w:val="0"/>
          <w:numId w:val="0"/>
        </w:numPr>
        <w:ind w:left="1080"/>
        <w:rPr>
          <w:b w:val="0"/>
        </w:rPr>
      </w:pPr>
      <w:r>
        <w:rPr>
          <w:noProof/>
        </w:rPr>
        <w:drawing>
          <wp:inline distT="0" distB="0" distL="0" distR="0" wp14:anchorId="592FA989" wp14:editId="5CE65F7F">
            <wp:extent cx="4928075" cy="3017393"/>
            <wp:effectExtent l="19050" t="19050" r="25400" b="1206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2"/>
                    <a:stretch>
                      <a:fillRect/>
                    </a:stretch>
                  </pic:blipFill>
                  <pic:spPr>
                    <a:xfrm>
                      <a:off x="0" y="0"/>
                      <a:ext cx="4938340" cy="3023678"/>
                    </a:xfrm>
                    <a:prstGeom prst="rect">
                      <a:avLst/>
                    </a:prstGeom>
                    <a:ln>
                      <a:solidFill>
                        <a:schemeClr val="tx1"/>
                      </a:solidFill>
                    </a:ln>
                  </pic:spPr>
                </pic:pic>
              </a:graphicData>
            </a:graphic>
          </wp:inline>
        </w:drawing>
      </w:r>
    </w:p>
    <w:p w14:paraId="04FA2B90" w14:textId="77777777" w:rsidR="003D652C" w:rsidRPr="003D652C" w:rsidRDefault="003D652C" w:rsidP="003D652C">
      <w:pPr>
        <w:pStyle w:val="TaskName"/>
        <w:numPr>
          <w:ilvl w:val="0"/>
          <w:numId w:val="0"/>
        </w:numPr>
      </w:pPr>
    </w:p>
    <w:p w14:paraId="7ADB3352" w14:textId="564473EC" w:rsidR="003D652C" w:rsidRPr="003D652C" w:rsidRDefault="0B91FE54" w:rsidP="00DC0C94">
      <w:pPr>
        <w:pStyle w:val="TaskName"/>
        <w:numPr>
          <w:ilvl w:val="0"/>
          <w:numId w:val="8"/>
        </w:numPr>
      </w:pPr>
      <w:r>
        <w:rPr>
          <w:b w:val="0"/>
        </w:rPr>
        <w:t xml:space="preserve">Create an arrow starting from </w:t>
      </w:r>
      <w:r w:rsidRPr="00DB77D9">
        <w:rPr>
          <w:bCs/>
        </w:rPr>
        <w:t>Automobile price data</w:t>
      </w:r>
      <w:r w:rsidR="0041732B" w:rsidRPr="00DB77D9">
        <w:rPr>
          <w:bCs/>
        </w:rPr>
        <w:t xml:space="preserve"> </w:t>
      </w:r>
      <w:r w:rsidRPr="00DB77D9">
        <w:rPr>
          <w:bCs/>
        </w:rPr>
        <w:t>(RAW)</w:t>
      </w:r>
      <w:r>
        <w:rPr>
          <w:b w:val="0"/>
        </w:rPr>
        <w:t xml:space="preserve"> to </w:t>
      </w:r>
      <w:r w:rsidRPr="00DB77D9">
        <w:rPr>
          <w:bCs/>
        </w:rPr>
        <w:t>Select Columns in Dataset</w:t>
      </w:r>
      <w:r>
        <w:rPr>
          <w:b w:val="0"/>
        </w:rPr>
        <w:t>. Do this by clicking the circle on the bottom of the Auto price data (RAW) object and drag your mouse to the dot at the top of the Select Columns in Dataset object.</w:t>
      </w:r>
    </w:p>
    <w:p w14:paraId="14EE2380" w14:textId="2BD2AEC3" w:rsidR="003D652C" w:rsidRPr="003D652C" w:rsidRDefault="00AA14F8" w:rsidP="003D652C">
      <w:pPr>
        <w:pStyle w:val="TaskName"/>
        <w:numPr>
          <w:ilvl w:val="0"/>
          <w:numId w:val="0"/>
        </w:numPr>
        <w:ind w:left="1080"/>
      </w:pPr>
      <w:r>
        <w:rPr>
          <w:noProof/>
        </w:rPr>
        <w:lastRenderedPageBreak/>
        <w:drawing>
          <wp:inline distT="0" distB="0" distL="0" distR="0" wp14:anchorId="4C8735F2" wp14:editId="578514EA">
            <wp:extent cx="3767328" cy="2091312"/>
            <wp:effectExtent l="19050" t="19050" r="24130" b="2349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stretch>
                      <a:fillRect/>
                    </a:stretch>
                  </pic:blipFill>
                  <pic:spPr>
                    <a:xfrm>
                      <a:off x="0" y="0"/>
                      <a:ext cx="3772432" cy="2094145"/>
                    </a:xfrm>
                    <a:prstGeom prst="rect">
                      <a:avLst/>
                    </a:prstGeom>
                    <a:ln>
                      <a:solidFill>
                        <a:schemeClr val="tx1"/>
                      </a:solidFill>
                    </a:ln>
                  </pic:spPr>
                </pic:pic>
              </a:graphicData>
            </a:graphic>
          </wp:inline>
        </w:drawing>
      </w:r>
      <w:r w:rsidR="002F1958">
        <w:br/>
      </w:r>
    </w:p>
    <w:p w14:paraId="79C6C7CC" w14:textId="02892B6C" w:rsidR="003D652C" w:rsidRDefault="0B91FE54" w:rsidP="00DC0C94">
      <w:pPr>
        <w:pStyle w:val="TaskName"/>
        <w:numPr>
          <w:ilvl w:val="0"/>
          <w:numId w:val="8"/>
        </w:numPr>
      </w:pPr>
      <w:r>
        <w:rPr>
          <w:b w:val="0"/>
        </w:rPr>
        <w:t xml:space="preserve">Click the </w:t>
      </w:r>
      <w:r>
        <w:t>Select Columns in Dataset</w:t>
      </w:r>
      <w:r>
        <w:rPr>
          <w:b w:val="0"/>
        </w:rPr>
        <w:t xml:space="preserve"> and click the </w:t>
      </w:r>
      <w:r w:rsidR="00072246">
        <w:t>Edit Columns</w:t>
      </w:r>
      <w:r>
        <w:t xml:space="preserve"> </w:t>
      </w:r>
      <w:r>
        <w:rPr>
          <w:b w:val="0"/>
        </w:rPr>
        <w:t>menu</w:t>
      </w:r>
      <w:r>
        <w:t xml:space="preserve"> </w:t>
      </w:r>
      <w:r>
        <w:rPr>
          <w:b w:val="0"/>
        </w:rPr>
        <w:t>item</w:t>
      </w:r>
      <w:r w:rsidR="00F2012B">
        <w:rPr>
          <w:b w:val="0"/>
        </w:rPr>
        <w:t xml:space="preserve"> on the </w:t>
      </w:r>
      <w:r w:rsidR="002F1958">
        <w:rPr>
          <w:b w:val="0"/>
        </w:rPr>
        <w:t>right-hand</w:t>
      </w:r>
      <w:r w:rsidR="00F2012B">
        <w:rPr>
          <w:b w:val="0"/>
        </w:rPr>
        <w:t xml:space="preserve"> side of the </w:t>
      </w:r>
      <w:r w:rsidR="00F749F0">
        <w:rPr>
          <w:b w:val="0"/>
        </w:rPr>
        <w:t xml:space="preserve">pipeline </w:t>
      </w:r>
      <w:r w:rsidR="00F2012B">
        <w:rPr>
          <w:b w:val="0"/>
        </w:rPr>
        <w:t>canvas</w:t>
      </w:r>
      <w:r>
        <w:t>.</w:t>
      </w:r>
    </w:p>
    <w:p w14:paraId="6234F566" w14:textId="54E7914E" w:rsidR="00713C50" w:rsidRDefault="00C44159" w:rsidP="00713C50">
      <w:pPr>
        <w:pStyle w:val="TaskName"/>
        <w:numPr>
          <w:ilvl w:val="0"/>
          <w:numId w:val="0"/>
        </w:numPr>
        <w:ind w:left="1080"/>
      </w:pPr>
      <w:r>
        <w:rPr>
          <w:noProof/>
        </w:rPr>
        <w:drawing>
          <wp:inline distT="0" distB="0" distL="0" distR="0" wp14:anchorId="52BE4B2E" wp14:editId="2E35D529">
            <wp:extent cx="4736592" cy="2254436"/>
            <wp:effectExtent l="19050" t="19050" r="26035" b="1270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a:stretch>
                      <a:fillRect/>
                    </a:stretch>
                  </pic:blipFill>
                  <pic:spPr>
                    <a:xfrm>
                      <a:off x="0" y="0"/>
                      <a:ext cx="4743131" cy="2257548"/>
                    </a:xfrm>
                    <a:prstGeom prst="rect">
                      <a:avLst/>
                    </a:prstGeom>
                    <a:ln>
                      <a:solidFill>
                        <a:schemeClr val="tx1"/>
                      </a:solidFill>
                    </a:ln>
                  </pic:spPr>
                </pic:pic>
              </a:graphicData>
            </a:graphic>
          </wp:inline>
        </w:drawing>
      </w:r>
      <w:r w:rsidR="002F1958">
        <w:br/>
      </w:r>
    </w:p>
    <w:p w14:paraId="735F3311" w14:textId="6598797C" w:rsidR="00733D43" w:rsidRPr="00733D43" w:rsidRDefault="004B5BDA" w:rsidP="00DC0C94">
      <w:pPr>
        <w:pStyle w:val="TaskName"/>
        <w:numPr>
          <w:ilvl w:val="0"/>
          <w:numId w:val="8"/>
        </w:numPr>
        <w:rPr>
          <w:b w:val="0"/>
        </w:rPr>
      </w:pPr>
      <w:r>
        <w:t xml:space="preserve">Change the </w:t>
      </w:r>
      <w:r w:rsidR="00733D43">
        <w:t xml:space="preserve">selection </w:t>
      </w:r>
      <w:r>
        <w:t xml:space="preserve">mode from </w:t>
      </w:r>
      <w:r w:rsidR="00733D43">
        <w:t>“With rules” to “By name”:</w:t>
      </w:r>
    </w:p>
    <w:p w14:paraId="29BB8451" w14:textId="1457E848" w:rsidR="00733D43" w:rsidRPr="00733D43" w:rsidRDefault="00733D43" w:rsidP="00733D43">
      <w:pPr>
        <w:pStyle w:val="TaskName"/>
        <w:numPr>
          <w:ilvl w:val="0"/>
          <w:numId w:val="0"/>
        </w:numPr>
        <w:ind w:left="1080"/>
        <w:rPr>
          <w:b w:val="0"/>
        </w:rPr>
      </w:pPr>
      <w:r>
        <w:rPr>
          <w:noProof/>
        </w:rPr>
        <w:lastRenderedPageBreak/>
        <w:drawing>
          <wp:inline distT="0" distB="0" distL="0" distR="0" wp14:anchorId="0B76DB11" wp14:editId="490EE9A8">
            <wp:extent cx="5055545" cy="2873451"/>
            <wp:effectExtent l="19050" t="19050" r="12065" b="222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5060113" cy="2876048"/>
                    </a:xfrm>
                    <a:prstGeom prst="rect">
                      <a:avLst/>
                    </a:prstGeom>
                    <a:ln>
                      <a:solidFill>
                        <a:schemeClr val="tx1"/>
                      </a:solidFill>
                    </a:ln>
                  </pic:spPr>
                </pic:pic>
              </a:graphicData>
            </a:graphic>
          </wp:inline>
        </w:drawing>
      </w:r>
    </w:p>
    <w:p w14:paraId="3A46FF14" w14:textId="59CBC588" w:rsidR="006B6E48" w:rsidRPr="006B6E48" w:rsidRDefault="0B91FE54" w:rsidP="00DC0C94">
      <w:pPr>
        <w:pStyle w:val="TaskName"/>
        <w:numPr>
          <w:ilvl w:val="0"/>
          <w:numId w:val="8"/>
        </w:numPr>
        <w:rPr>
          <w:b w:val="0"/>
        </w:rPr>
      </w:pPr>
      <w:r>
        <w:t xml:space="preserve">Select </w:t>
      </w:r>
      <w:r>
        <w:rPr>
          <w:b w:val="0"/>
        </w:rPr>
        <w:t>the following columns from the AVAILABLE COLUMNS section and</w:t>
      </w:r>
      <w:r>
        <w:t xml:space="preserve"> click the </w:t>
      </w:r>
      <w:r w:rsidR="00975002">
        <w:t>plus</w:t>
      </w:r>
      <w:r>
        <w:t xml:space="preserve"> </w:t>
      </w:r>
      <w:r w:rsidR="00125AF4">
        <w:t>sign</w:t>
      </w:r>
      <w:r w:rsidR="003E6DCD">
        <w:t xml:space="preserve"> for each of them</w:t>
      </w:r>
      <w:r>
        <w:t xml:space="preserve"> </w:t>
      </w:r>
      <w:r>
        <w:rPr>
          <w:b w:val="0"/>
        </w:rPr>
        <w:t>to move them into the SELECTED COLUMNS section</w:t>
      </w:r>
      <w:r>
        <w:t xml:space="preserve">.  </w:t>
      </w:r>
    </w:p>
    <w:p w14:paraId="10ACB3A5" w14:textId="77777777" w:rsidR="006B6E48" w:rsidRDefault="006B6E48" w:rsidP="00DC0C94">
      <w:pPr>
        <w:pStyle w:val="TaskName"/>
        <w:numPr>
          <w:ilvl w:val="0"/>
          <w:numId w:val="9"/>
        </w:numPr>
        <w:spacing w:after="0" w:line="240" w:lineRule="auto"/>
        <w:rPr>
          <w:b w:val="0"/>
        </w:rPr>
      </w:pPr>
      <w:r w:rsidRPr="006B6E48">
        <w:rPr>
          <w:b w:val="0"/>
        </w:rPr>
        <w:t>Engine-type</w:t>
      </w:r>
    </w:p>
    <w:p w14:paraId="37A837D5" w14:textId="77777777" w:rsidR="006B6E48" w:rsidRDefault="006B6E48" w:rsidP="00DC0C94">
      <w:pPr>
        <w:pStyle w:val="TaskName"/>
        <w:numPr>
          <w:ilvl w:val="0"/>
          <w:numId w:val="9"/>
        </w:numPr>
        <w:spacing w:after="0" w:line="240" w:lineRule="auto"/>
        <w:rPr>
          <w:b w:val="0"/>
        </w:rPr>
      </w:pPr>
      <w:r>
        <w:rPr>
          <w:b w:val="0"/>
        </w:rPr>
        <w:t>num-of-cylinders</w:t>
      </w:r>
    </w:p>
    <w:p w14:paraId="49F8CFEC" w14:textId="77777777" w:rsidR="006B6E48" w:rsidRDefault="006B6E48" w:rsidP="00DC0C94">
      <w:pPr>
        <w:pStyle w:val="TaskName"/>
        <w:numPr>
          <w:ilvl w:val="0"/>
          <w:numId w:val="9"/>
        </w:numPr>
        <w:spacing w:after="0" w:line="240" w:lineRule="auto"/>
        <w:rPr>
          <w:b w:val="0"/>
        </w:rPr>
      </w:pPr>
      <w:r>
        <w:rPr>
          <w:b w:val="0"/>
        </w:rPr>
        <w:t>horsepower</w:t>
      </w:r>
    </w:p>
    <w:p w14:paraId="25CFE554" w14:textId="77777777" w:rsidR="006B6E48" w:rsidRDefault="006B6E48" w:rsidP="00DC0C94">
      <w:pPr>
        <w:pStyle w:val="TaskName"/>
        <w:numPr>
          <w:ilvl w:val="0"/>
          <w:numId w:val="9"/>
        </w:numPr>
        <w:spacing w:after="0" w:line="240" w:lineRule="auto"/>
        <w:rPr>
          <w:b w:val="0"/>
        </w:rPr>
      </w:pPr>
      <w:r>
        <w:rPr>
          <w:b w:val="0"/>
        </w:rPr>
        <w:t xml:space="preserve">city-mpg </w:t>
      </w:r>
    </w:p>
    <w:p w14:paraId="153DC201" w14:textId="77777777" w:rsidR="006B6E48" w:rsidRDefault="006B6E48" w:rsidP="00DC0C94">
      <w:pPr>
        <w:pStyle w:val="TaskName"/>
        <w:numPr>
          <w:ilvl w:val="0"/>
          <w:numId w:val="9"/>
        </w:numPr>
        <w:spacing w:after="0" w:line="240" w:lineRule="auto"/>
        <w:rPr>
          <w:b w:val="0"/>
        </w:rPr>
      </w:pPr>
      <w:r>
        <w:rPr>
          <w:b w:val="0"/>
        </w:rPr>
        <w:t>highway-mpg</w:t>
      </w:r>
    </w:p>
    <w:p w14:paraId="1B3264A2" w14:textId="77777777" w:rsidR="006B6E48" w:rsidRDefault="006B6E48" w:rsidP="00DC0C94">
      <w:pPr>
        <w:pStyle w:val="TaskName"/>
        <w:numPr>
          <w:ilvl w:val="0"/>
          <w:numId w:val="9"/>
        </w:numPr>
        <w:spacing w:after="0" w:line="240" w:lineRule="auto"/>
        <w:rPr>
          <w:b w:val="0"/>
        </w:rPr>
      </w:pPr>
      <w:r>
        <w:rPr>
          <w:b w:val="0"/>
        </w:rPr>
        <w:t>price</w:t>
      </w:r>
    </w:p>
    <w:p w14:paraId="12034A57" w14:textId="77777777" w:rsidR="006B6E48" w:rsidRDefault="006B6E48" w:rsidP="00DC0C94">
      <w:pPr>
        <w:pStyle w:val="TaskName"/>
        <w:numPr>
          <w:ilvl w:val="0"/>
          <w:numId w:val="9"/>
        </w:numPr>
        <w:spacing w:after="0" w:line="240" w:lineRule="auto"/>
        <w:rPr>
          <w:b w:val="0"/>
        </w:rPr>
      </w:pPr>
      <w:r>
        <w:rPr>
          <w:b w:val="0"/>
        </w:rPr>
        <w:t>body-style</w:t>
      </w:r>
    </w:p>
    <w:p w14:paraId="683B6201" w14:textId="77777777" w:rsidR="006B6E48" w:rsidRDefault="006B6E48" w:rsidP="00DC0C94">
      <w:pPr>
        <w:pStyle w:val="TaskName"/>
        <w:numPr>
          <w:ilvl w:val="0"/>
          <w:numId w:val="9"/>
        </w:numPr>
        <w:spacing w:after="0" w:line="240" w:lineRule="auto"/>
        <w:rPr>
          <w:b w:val="0"/>
        </w:rPr>
      </w:pPr>
      <w:r>
        <w:rPr>
          <w:b w:val="0"/>
        </w:rPr>
        <w:t>engine-size</w:t>
      </w:r>
    </w:p>
    <w:p w14:paraId="66FF6A66" w14:textId="77777777" w:rsidR="006B6E48" w:rsidRDefault="006B6E48" w:rsidP="006B6E48">
      <w:pPr>
        <w:pStyle w:val="TaskName"/>
        <w:numPr>
          <w:ilvl w:val="0"/>
          <w:numId w:val="0"/>
        </w:numPr>
        <w:spacing w:after="0" w:line="240" w:lineRule="auto"/>
        <w:ind w:left="1080"/>
        <w:rPr>
          <w:b w:val="0"/>
        </w:rPr>
      </w:pPr>
    </w:p>
    <w:p w14:paraId="476A9B77" w14:textId="66738EF6" w:rsidR="00713C50" w:rsidRPr="006B6E48" w:rsidRDefault="0B91FE54" w:rsidP="006B6E48">
      <w:pPr>
        <w:pStyle w:val="TaskName"/>
        <w:numPr>
          <w:ilvl w:val="0"/>
          <w:numId w:val="0"/>
        </w:numPr>
        <w:ind w:left="1080"/>
        <w:rPr>
          <w:b w:val="0"/>
        </w:rPr>
      </w:pPr>
      <w:r>
        <w:rPr>
          <w:b w:val="0"/>
        </w:rPr>
        <w:t>The columns are added to the right as shown below.</w:t>
      </w:r>
    </w:p>
    <w:p w14:paraId="6828E483" w14:textId="7F4B43AA" w:rsidR="00713C50" w:rsidRDefault="00931C11" w:rsidP="00713C50">
      <w:pPr>
        <w:pStyle w:val="TaskName"/>
        <w:numPr>
          <w:ilvl w:val="0"/>
          <w:numId w:val="0"/>
        </w:numPr>
        <w:ind w:left="1080"/>
      </w:pPr>
      <w:r>
        <w:rPr>
          <w:noProof/>
        </w:rPr>
        <w:lastRenderedPageBreak/>
        <w:drawing>
          <wp:inline distT="0" distB="0" distL="0" distR="0" wp14:anchorId="69BC5884" wp14:editId="3AFE3C3C">
            <wp:extent cx="5127612" cy="2816352"/>
            <wp:effectExtent l="19050" t="19050" r="16510" b="22225"/>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26"/>
                    <a:stretch>
                      <a:fillRect/>
                    </a:stretch>
                  </pic:blipFill>
                  <pic:spPr>
                    <a:xfrm>
                      <a:off x="0" y="0"/>
                      <a:ext cx="5136157" cy="2821045"/>
                    </a:xfrm>
                    <a:prstGeom prst="rect">
                      <a:avLst/>
                    </a:prstGeom>
                    <a:ln>
                      <a:solidFill>
                        <a:schemeClr val="tx1"/>
                      </a:solidFill>
                    </a:ln>
                  </pic:spPr>
                </pic:pic>
              </a:graphicData>
            </a:graphic>
          </wp:inline>
        </w:drawing>
      </w:r>
      <w:r w:rsidR="002F1958">
        <w:br/>
      </w:r>
    </w:p>
    <w:p w14:paraId="7F2B3BDD" w14:textId="4657F6EA" w:rsidR="00713C50" w:rsidRDefault="00564972" w:rsidP="00DC0C94">
      <w:pPr>
        <w:pStyle w:val="TaskName"/>
        <w:numPr>
          <w:ilvl w:val="0"/>
          <w:numId w:val="8"/>
        </w:numPr>
      </w:pPr>
      <w:r w:rsidRPr="00564972">
        <w:rPr>
          <w:b w:val="0"/>
        </w:rPr>
        <w:t>Then</w:t>
      </w:r>
      <w:r>
        <w:t xml:space="preserve"> click the </w:t>
      </w:r>
      <w:r w:rsidR="006F2D70">
        <w:t>Save button</w:t>
      </w:r>
      <w:r>
        <w:t xml:space="preserve"> </w:t>
      </w:r>
      <w:r w:rsidRPr="00564972">
        <w:rPr>
          <w:b w:val="0"/>
        </w:rPr>
        <w:t xml:space="preserve">at the bottom of the </w:t>
      </w:r>
      <w:r w:rsidR="00213625">
        <w:rPr>
          <w:b w:val="0"/>
        </w:rPr>
        <w:t>Select columns window</w:t>
      </w:r>
      <w:r w:rsidRPr="00564972">
        <w:rPr>
          <w:b w:val="0"/>
        </w:rPr>
        <w:t>.</w:t>
      </w:r>
    </w:p>
    <w:p w14:paraId="6FF16EF1" w14:textId="012651C7" w:rsidR="00C82833" w:rsidRPr="00C82833" w:rsidRDefault="007777E7" w:rsidP="00DC0C94">
      <w:pPr>
        <w:pStyle w:val="TaskName"/>
        <w:numPr>
          <w:ilvl w:val="0"/>
          <w:numId w:val="8"/>
        </w:numPr>
        <w:rPr>
          <w:b w:val="0"/>
        </w:rPr>
      </w:pPr>
      <w:r>
        <w:rPr>
          <w:b w:val="0"/>
        </w:rPr>
        <w:t>To Submit</w:t>
      </w:r>
      <w:r w:rsidR="007F0372">
        <w:rPr>
          <w:b w:val="0"/>
        </w:rPr>
        <w:t xml:space="preserve"> and</w:t>
      </w:r>
      <w:r>
        <w:rPr>
          <w:b w:val="0"/>
        </w:rPr>
        <w:t xml:space="preserve"> </w:t>
      </w:r>
      <w:r w:rsidR="00B87D4F">
        <w:rPr>
          <w:b w:val="0"/>
        </w:rPr>
        <w:t xml:space="preserve">run </w:t>
      </w:r>
      <w:r>
        <w:rPr>
          <w:b w:val="0"/>
        </w:rPr>
        <w:t xml:space="preserve">the pipeline, open </w:t>
      </w:r>
      <w:r w:rsidR="00B56E69" w:rsidRPr="00FF75BD">
        <w:rPr>
          <w:bCs/>
        </w:rPr>
        <w:t>se</w:t>
      </w:r>
      <w:r w:rsidR="00B56E69">
        <w:rPr>
          <w:bCs/>
        </w:rPr>
        <w:t>t</w:t>
      </w:r>
      <w:r w:rsidR="00B56E69" w:rsidRPr="00FF75BD">
        <w:rPr>
          <w:bCs/>
        </w:rPr>
        <w:t>tings</w:t>
      </w:r>
      <w:r>
        <w:rPr>
          <w:b w:val="0"/>
        </w:rPr>
        <w:t xml:space="preserve"> </w:t>
      </w:r>
      <w:r w:rsidR="00E4489B">
        <w:rPr>
          <w:b w:val="0"/>
        </w:rPr>
        <w:t>at the top of the canvas</w:t>
      </w:r>
      <w:r w:rsidR="007F0372">
        <w:rPr>
          <w:b w:val="0"/>
        </w:rPr>
        <w:t>. Then choos</w:t>
      </w:r>
      <w:r w:rsidR="00CE762B">
        <w:rPr>
          <w:b w:val="0"/>
        </w:rPr>
        <w:t>e “</w:t>
      </w:r>
      <w:r w:rsidR="00CE762B" w:rsidRPr="00FF75BD">
        <w:rPr>
          <w:bCs/>
        </w:rPr>
        <w:t>Compute instance</w:t>
      </w:r>
      <w:r w:rsidR="00CE762B">
        <w:rPr>
          <w:b w:val="0"/>
        </w:rPr>
        <w:t>”</w:t>
      </w:r>
      <w:r w:rsidR="0062175C">
        <w:rPr>
          <w:b w:val="0"/>
        </w:rPr>
        <w:t xml:space="preserve"> in the “</w:t>
      </w:r>
      <w:r w:rsidR="0062175C" w:rsidRPr="00FF75BD">
        <w:rPr>
          <w:bCs/>
        </w:rPr>
        <w:t>Select compute type</w:t>
      </w:r>
      <w:r w:rsidR="0062175C">
        <w:rPr>
          <w:b w:val="0"/>
        </w:rPr>
        <w:t>” list box</w:t>
      </w:r>
      <w:r w:rsidR="00C82833">
        <w:rPr>
          <w:b w:val="0"/>
        </w:rPr>
        <w:t>,</w:t>
      </w:r>
      <w:r w:rsidR="0062175C">
        <w:rPr>
          <w:b w:val="0"/>
        </w:rPr>
        <w:t xml:space="preserve"> </w:t>
      </w:r>
      <w:r w:rsidR="007D2805">
        <w:rPr>
          <w:b w:val="0"/>
        </w:rPr>
        <w:t xml:space="preserve">and </w:t>
      </w:r>
      <w:r w:rsidR="00C82833">
        <w:rPr>
          <w:b w:val="0"/>
        </w:rPr>
        <w:t>in the “</w:t>
      </w:r>
      <w:r w:rsidR="00C82833" w:rsidRPr="00FF75BD">
        <w:rPr>
          <w:bCs/>
        </w:rPr>
        <w:t xml:space="preserve">Select </w:t>
      </w:r>
      <w:r w:rsidR="00C82833">
        <w:rPr>
          <w:bCs/>
        </w:rPr>
        <w:t xml:space="preserve">Azure ML </w:t>
      </w:r>
      <w:r w:rsidR="00C82833" w:rsidRPr="00FF75BD">
        <w:rPr>
          <w:bCs/>
        </w:rPr>
        <w:t xml:space="preserve">compute </w:t>
      </w:r>
      <w:r w:rsidR="00C82833">
        <w:rPr>
          <w:bCs/>
        </w:rPr>
        <w:t>instance</w:t>
      </w:r>
      <w:r w:rsidR="00C82833">
        <w:rPr>
          <w:b w:val="0"/>
        </w:rPr>
        <w:t>” list box</w:t>
      </w:r>
      <w:r w:rsidR="007D2805">
        <w:rPr>
          <w:b w:val="0"/>
        </w:rPr>
        <w:t>, select</w:t>
      </w:r>
      <w:r w:rsidR="007D2805" w:rsidRPr="00CE762B">
        <w:rPr>
          <w:noProof/>
        </w:rPr>
        <w:t xml:space="preserve"> </w:t>
      </w:r>
      <w:r w:rsidR="007D2805">
        <w:rPr>
          <w:noProof/>
        </w:rPr>
        <w:t xml:space="preserve">the compute instance name </w:t>
      </w:r>
      <w:r w:rsidR="007D2805" w:rsidRPr="00B87D4F">
        <w:rPr>
          <w:b w:val="0"/>
          <w:bCs/>
          <w:noProof/>
        </w:rPr>
        <w:t>you</w:t>
      </w:r>
      <w:r w:rsidR="007D2805">
        <w:rPr>
          <w:b w:val="0"/>
          <w:bCs/>
          <w:noProof/>
        </w:rPr>
        <w:t xml:space="preserve"> created</w:t>
      </w:r>
      <w:r w:rsidR="007D2805" w:rsidRPr="00B87D4F">
        <w:rPr>
          <w:b w:val="0"/>
          <w:bCs/>
          <w:noProof/>
        </w:rPr>
        <w:t xml:space="preserve"> </w:t>
      </w:r>
      <w:r w:rsidR="007D2805" w:rsidRPr="00C82833">
        <w:rPr>
          <w:b w:val="0"/>
          <w:bCs/>
          <w:noProof/>
        </w:rPr>
        <w:t>previously</w:t>
      </w:r>
      <w:r w:rsidR="007D2805">
        <w:rPr>
          <w:b w:val="0"/>
          <w:bCs/>
          <w:noProof/>
        </w:rPr>
        <w:t xml:space="preserve"> in the “</w:t>
      </w:r>
      <w:r w:rsidR="007D2805">
        <w:t xml:space="preserve">Create </w:t>
      </w:r>
      <w:proofErr w:type="spellStart"/>
      <w:r w:rsidR="007D2805">
        <w:t>AzureML</w:t>
      </w:r>
      <w:proofErr w:type="spellEnd"/>
      <w:r w:rsidR="007D2805">
        <w:t xml:space="preserve"> Compute Instance</w:t>
      </w:r>
      <w:r w:rsidR="007D2805">
        <w:t xml:space="preserve">” </w:t>
      </w:r>
      <w:r w:rsidR="00BC6E15" w:rsidRPr="007D2805">
        <w:rPr>
          <w:b w:val="0"/>
        </w:rPr>
        <w:t>exe</w:t>
      </w:r>
      <w:r w:rsidR="00BC6E15">
        <w:rPr>
          <w:b w:val="0"/>
        </w:rPr>
        <w:t>r</w:t>
      </w:r>
      <w:r w:rsidR="00BC6E15" w:rsidRPr="007D2805">
        <w:rPr>
          <w:b w:val="0"/>
        </w:rPr>
        <w:t>cise</w:t>
      </w:r>
      <w:r w:rsidR="00B87D4F">
        <w:rPr>
          <w:b w:val="0"/>
          <w:bCs/>
          <w:noProof/>
        </w:rPr>
        <w:t>:</w:t>
      </w:r>
    </w:p>
    <w:p w14:paraId="29C137C2" w14:textId="738FD529" w:rsidR="007777E7" w:rsidRPr="007777E7" w:rsidRDefault="00CE762B" w:rsidP="00C82833">
      <w:pPr>
        <w:pStyle w:val="TaskName"/>
        <w:numPr>
          <w:ilvl w:val="0"/>
          <w:numId w:val="0"/>
        </w:numPr>
        <w:ind w:left="1080"/>
        <w:rPr>
          <w:b w:val="0"/>
        </w:rPr>
      </w:pPr>
      <w:r>
        <w:rPr>
          <w:noProof/>
        </w:rPr>
        <w:drawing>
          <wp:inline distT="0" distB="0" distL="0" distR="0" wp14:anchorId="74671CEC" wp14:editId="008DA220">
            <wp:extent cx="4642193" cy="2087499"/>
            <wp:effectExtent l="19050" t="19050" r="25400" b="27305"/>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7"/>
                    <a:stretch>
                      <a:fillRect/>
                    </a:stretch>
                  </pic:blipFill>
                  <pic:spPr>
                    <a:xfrm>
                      <a:off x="0" y="0"/>
                      <a:ext cx="4655589" cy="2093523"/>
                    </a:xfrm>
                    <a:prstGeom prst="rect">
                      <a:avLst/>
                    </a:prstGeom>
                    <a:ln>
                      <a:solidFill>
                        <a:schemeClr val="tx1"/>
                      </a:solidFill>
                    </a:ln>
                  </pic:spPr>
                </pic:pic>
              </a:graphicData>
            </a:graphic>
          </wp:inline>
        </w:drawing>
      </w:r>
    </w:p>
    <w:p w14:paraId="18887B58" w14:textId="7307BE30" w:rsidR="006306DE" w:rsidRPr="00C71842" w:rsidRDefault="0B91FE54" w:rsidP="00DC0C94">
      <w:pPr>
        <w:pStyle w:val="TaskName"/>
        <w:numPr>
          <w:ilvl w:val="0"/>
          <w:numId w:val="8"/>
        </w:numPr>
        <w:rPr>
          <w:b w:val="0"/>
          <w:bCs/>
        </w:rPr>
      </w:pPr>
      <w:r w:rsidRPr="00C71842">
        <w:rPr>
          <w:b w:val="0"/>
          <w:bCs/>
        </w:rPr>
        <w:t xml:space="preserve">Click the </w:t>
      </w:r>
      <w:r w:rsidR="00B87D4F" w:rsidRPr="00C71842">
        <w:t>Submit</w:t>
      </w:r>
      <w:r w:rsidRPr="00C71842">
        <w:rPr>
          <w:b w:val="0"/>
          <w:bCs/>
        </w:rPr>
        <w:t xml:space="preserve"> button </w:t>
      </w:r>
      <w:r w:rsidR="00C82833" w:rsidRPr="00C71842">
        <w:rPr>
          <w:b w:val="0"/>
          <w:bCs/>
        </w:rPr>
        <w:t>at the top</w:t>
      </w:r>
      <w:r w:rsidR="00C71842" w:rsidRPr="00C71842">
        <w:rPr>
          <w:b w:val="0"/>
          <w:bCs/>
        </w:rPr>
        <w:t>:</w:t>
      </w:r>
    </w:p>
    <w:p w14:paraId="373BAD05" w14:textId="4C29CC29" w:rsidR="00C71842" w:rsidRPr="006306DE" w:rsidRDefault="00C71842" w:rsidP="00C71842">
      <w:pPr>
        <w:pStyle w:val="TaskName"/>
        <w:numPr>
          <w:ilvl w:val="0"/>
          <w:numId w:val="0"/>
        </w:numPr>
        <w:ind w:left="720"/>
        <w:rPr>
          <w:b w:val="0"/>
        </w:rPr>
      </w:pPr>
      <w:r>
        <w:rPr>
          <w:noProof/>
        </w:rPr>
        <w:lastRenderedPageBreak/>
        <w:drawing>
          <wp:inline distT="0" distB="0" distL="0" distR="0" wp14:anchorId="7A8A1B54" wp14:editId="6D55DC7F">
            <wp:extent cx="3580483" cy="1652530"/>
            <wp:effectExtent l="19050" t="19050" r="20320" b="24130"/>
            <wp:docPr id="41" name="Picture 4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ebsite&#10;&#10;Description automatically generated"/>
                    <pic:cNvPicPr/>
                  </pic:nvPicPr>
                  <pic:blipFill>
                    <a:blip r:embed="rId28"/>
                    <a:stretch>
                      <a:fillRect/>
                    </a:stretch>
                  </pic:blipFill>
                  <pic:spPr>
                    <a:xfrm>
                      <a:off x="0" y="0"/>
                      <a:ext cx="3586813" cy="1655451"/>
                    </a:xfrm>
                    <a:prstGeom prst="rect">
                      <a:avLst/>
                    </a:prstGeom>
                    <a:ln>
                      <a:solidFill>
                        <a:schemeClr val="tx1"/>
                      </a:solidFill>
                    </a:ln>
                  </pic:spPr>
                </pic:pic>
              </a:graphicData>
            </a:graphic>
          </wp:inline>
        </w:drawing>
      </w:r>
    </w:p>
    <w:p w14:paraId="0F74D095" w14:textId="0DE5B0DC" w:rsidR="00713C50" w:rsidRDefault="00CB403C" w:rsidP="00DC0C94">
      <w:pPr>
        <w:pStyle w:val="TaskName"/>
        <w:numPr>
          <w:ilvl w:val="0"/>
          <w:numId w:val="8"/>
        </w:numPr>
        <w:rPr>
          <w:b w:val="0"/>
        </w:rPr>
      </w:pPr>
      <w:r>
        <w:rPr>
          <w:b w:val="0"/>
        </w:rPr>
        <w:t xml:space="preserve">In the </w:t>
      </w:r>
      <w:r w:rsidR="006306DE">
        <w:rPr>
          <w:b w:val="0"/>
        </w:rPr>
        <w:t>“</w:t>
      </w:r>
      <w:r w:rsidR="006306DE" w:rsidRPr="00650EEC">
        <w:rPr>
          <w:bCs/>
        </w:rPr>
        <w:t>Set up pipeline run</w:t>
      </w:r>
      <w:r w:rsidR="006306DE">
        <w:rPr>
          <w:b w:val="0"/>
        </w:rPr>
        <w:t>”</w:t>
      </w:r>
      <w:r w:rsidR="00650EEC">
        <w:rPr>
          <w:b w:val="0"/>
        </w:rPr>
        <w:t xml:space="preserve"> window</w:t>
      </w:r>
      <w:r w:rsidR="00CE1093">
        <w:rPr>
          <w:b w:val="0"/>
        </w:rPr>
        <w:t>,</w:t>
      </w:r>
      <w:r w:rsidR="0B91FE54">
        <w:rPr>
          <w:b w:val="0"/>
        </w:rPr>
        <w:t xml:space="preserve"> </w:t>
      </w:r>
      <w:r w:rsidR="00650EEC">
        <w:rPr>
          <w:b w:val="0"/>
        </w:rPr>
        <w:t>se</w:t>
      </w:r>
      <w:r w:rsidR="000D6738">
        <w:rPr>
          <w:b w:val="0"/>
        </w:rPr>
        <w:t xml:space="preserve">lect “Create new” experiment </w:t>
      </w:r>
      <w:r w:rsidR="00B66CA5">
        <w:rPr>
          <w:b w:val="0"/>
        </w:rPr>
        <w:t xml:space="preserve">and set the experiment name as </w:t>
      </w:r>
      <w:r w:rsidR="00B66CA5" w:rsidRPr="00BC6E15">
        <w:rPr>
          <w:bCs/>
        </w:rPr>
        <w:t>Intro_to_ML_Pipeline_1</w:t>
      </w:r>
      <w:r w:rsidR="00B66CA5">
        <w:rPr>
          <w:b w:val="0"/>
        </w:rPr>
        <w:t>.</w:t>
      </w:r>
      <w:r w:rsidR="00696DE6">
        <w:rPr>
          <w:b w:val="0"/>
        </w:rPr>
        <w:t xml:space="preserve"> Then click </w:t>
      </w:r>
      <w:r w:rsidR="00696DE6" w:rsidRPr="00696DE6">
        <w:rPr>
          <w:bCs/>
        </w:rPr>
        <w:t>Submit</w:t>
      </w:r>
      <w:r w:rsidR="00696DE6">
        <w:rPr>
          <w:b w:val="0"/>
        </w:rPr>
        <w:t>.</w:t>
      </w:r>
    </w:p>
    <w:p w14:paraId="013FB3F1" w14:textId="4F88FEB3" w:rsidR="000D6738" w:rsidRDefault="000D6738" w:rsidP="000D6738">
      <w:pPr>
        <w:pStyle w:val="TaskName"/>
        <w:numPr>
          <w:ilvl w:val="0"/>
          <w:numId w:val="0"/>
        </w:numPr>
        <w:ind w:left="1080"/>
        <w:rPr>
          <w:b w:val="0"/>
        </w:rPr>
      </w:pPr>
      <w:r>
        <w:rPr>
          <w:noProof/>
        </w:rPr>
        <w:drawing>
          <wp:inline distT="0" distB="0" distL="0" distR="0" wp14:anchorId="55A006A5" wp14:editId="75A474F1">
            <wp:extent cx="3159895" cy="3518513"/>
            <wp:effectExtent l="19050" t="19050" r="21590" b="2540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9"/>
                    <a:stretch>
                      <a:fillRect/>
                    </a:stretch>
                  </pic:blipFill>
                  <pic:spPr>
                    <a:xfrm>
                      <a:off x="0" y="0"/>
                      <a:ext cx="3166236" cy="3525573"/>
                    </a:xfrm>
                    <a:prstGeom prst="rect">
                      <a:avLst/>
                    </a:prstGeom>
                    <a:ln>
                      <a:solidFill>
                        <a:schemeClr val="tx1"/>
                      </a:solidFill>
                    </a:ln>
                  </pic:spPr>
                </pic:pic>
              </a:graphicData>
            </a:graphic>
          </wp:inline>
        </w:drawing>
      </w:r>
    </w:p>
    <w:p w14:paraId="709FA533" w14:textId="7179163C" w:rsidR="00564972" w:rsidRDefault="00564972" w:rsidP="00564972">
      <w:pPr>
        <w:pStyle w:val="TaskName"/>
        <w:numPr>
          <w:ilvl w:val="0"/>
          <w:numId w:val="0"/>
        </w:numPr>
        <w:ind w:left="1080"/>
        <w:rPr>
          <w:b w:val="0"/>
        </w:rPr>
      </w:pPr>
    </w:p>
    <w:p w14:paraId="40184A12" w14:textId="3CB280FF" w:rsidR="00564972" w:rsidRPr="00FF1BA7" w:rsidRDefault="0B91FE54" w:rsidP="00DC0C94">
      <w:pPr>
        <w:pStyle w:val="TaskName"/>
        <w:numPr>
          <w:ilvl w:val="0"/>
          <w:numId w:val="8"/>
        </w:numPr>
        <w:rPr>
          <w:noProof/>
        </w:rPr>
      </w:pPr>
      <w:r>
        <w:rPr>
          <w:b w:val="0"/>
        </w:rPr>
        <w:t>Let’s look at the data.</w:t>
      </w:r>
      <w:r>
        <w:t xml:space="preserve"> </w:t>
      </w:r>
      <w:r w:rsidR="00D2384B" w:rsidRPr="00D2384B">
        <w:rPr>
          <w:b w:val="0"/>
        </w:rPr>
        <w:t>Visualize the data in</w:t>
      </w:r>
      <w:r w:rsidR="00D2384B">
        <w:t xml:space="preserve"> </w:t>
      </w:r>
      <w:r>
        <w:rPr>
          <w:b w:val="0"/>
        </w:rPr>
        <w:t xml:space="preserve">the </w:t>
      </w:r>
      <w:r>
        <w:t>Select Column in Dataset</w:t>
      </w:r>
      <w:r w:rsidR="00D2384B">
        <w:t xml:space="preserve"> </w:t>
      </w:r>
      <w:r w:rsidR="00D2384B" w:rsidRPr="00D2384B">
        <w:rPr>
          <w:b w:val="0"/>
        </w:rPr>
        <w:t>transformation</w:t>
      </w:r>
      <w:r>
        <w:t xml:space="preserve">. </w:t>
      </w:r>
      <w:r>
        <w:rPr>
          <w:b w:val="0"/>
        </w:rPr>
        <w:t>As you can see, only the data selected</w:t>
      </w:r>
      <w:r w:rsidRPr="0B91FE54">
        <w:rPr>
          <w:noProof/>
        </w:rPr>
        <w:t xml:space="preserve"> </w:t>
      </w:r>
      <w:r w:rsidRPr="0B91FE54">
        <w:rPr>
          <w:b w:val="0"/>
          <w:noProof/>
        </w:rPr>
        <w:t>is shown.</w:t>
      </w:r>
      <w:r w:rsidRPr="0B91FE54">
        <w:rPr>
          <w:noProof/>
        </w:rPr>
        <w:t xml:space="preserve"> </w:t>
      </w:r>
    </w:p>
    <w:p w14:paraId="74743979" w14:textId="3D1D6829" w:rsidR="00A77ACE" w:rsidRDefault="00BD7816" w:rsidP="00A77ACE">
      <w:pPr>
        <w:pStyle w:val="TaskName"/>
        <w:numPr>
          <w:ilvl w:val="0"/>
          <w:numId w:val="0"/>
        </w:numPr>
        <w:ind w:left="1080"/>
        <w:rPr>
          <w:b w:val="0"/>
        </w:rPr>
      </w:pPr>
      <w:r>
        <w:rPr>
          <w:noProof/>
        </w:rPr>
        <w:lastRenderedPageBreak/>
        <w:drawing>
          <wp:inline distT="0" distB="0" distL="0" distR="0" wp14:anchorId="2C31C829" wp14:editId="3ED561EB">
            <wp:extent cx="3748252" cy="2981909"/>
            <wp:effectExtent l="19050" t="19050" r="24130" b="2857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0"/>
                    <a:stretch>
                      <a:fillRect/>
                    </a:stretch>
                  </pic:blipFill>
                  <pic:spPr>
                    <a:xfrm>
                      <a:off x="0" y="0"/>
                      <a:ext cx="3752496" cy="2985286"/>
                    </a:xfrm>
                    <a:prstGeom prst="rect">
                      <a:avLst/>
                    </a:prstGeom>
                    <a:ln>
                      <a:solidFill>
                        <a:schemeClr val="tx1"/>
                      </a:solidFill>
                    </a:ln>
                  </pic:spPr>
                </pic:pic>
              </a:graphicData>
            </a:graphic>
          </wp:inline>
        </w:drawing>
      </w:r>
    </w:p>
    <w:p w14:paraId="248715BF" w14:textId="77777777" w:rsidR="009E4519" w:rsidRDefault="009E4519" w:rsidP="00A77ACE">
      <w:pPr>
        <w:pStyle w:val="TaskName"/>
        <w:numPr>
          <w:ilvl w:val="0"/>
          <w:numId w:val="0"/>
        </w:numPr>
        <w:ind w:left="1080"/>
        <w:rPr>
          <w:b w:val="0"/>
        </w:rPr>
      </w:pPr>
    </w:p>
    <w:p w14:paraId="2173F6AB" w14:textId="4F28DA67" w:rsidR="00657FE9" w:rsidRPr="00A77ACE" w:rsidRDefault="00BD7816" w:rsidP="00A77ACE">
      <w:pPr>
        <w:pStyle w:val="TaskName"/>
        <w:numPr>
          <w:ilvl w:val="0"/>
          <w:numId w:val="0"/>
        </w:numPr>
        <w:ind w:left="1080"/>
        <w:rPr>
          <w:b w:val="0"/>
        </w:rPr>
      </w:pPr>
      <w:r>
        <w:rPr>
          <w:noProof/>
        </w:rPr>
        <w:drawing>
          <wp:inline distT="0" distB="0" distL="0" distR="0" wp14:anchorId="6D4F7E40" wp14:editId="078FC460">
            <wp:extent cx="5058461" cy="4492086"/>
            <wp:effectExtent l="19050" t="19050" r="27940" b="22860"/>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a:blip r:embed="rId31"/>
                    <a:stretch>
                      <a:fillRect/>
                    </a:stretch>
                  </pic:blipFill>
                  <pic:spPr>
                    <a:xfrm>
                      <a:off x="0" y="0"/>
                      <a:ext cx="5069741" cy="4502103"/>
                    </a:xfrm>
                    <a:prstGeom prst="rect">
                      <a:avLst/>
                    </a:prstGeom>
                    <a:ln>
                      <a:solidFill>
                        <a:schemeClr val="tx1"/>
                      </a:solidFill>
                    </a:ln>
                  </pic:spPr>
                </pic:pic>
              </a:graphicData>
            </a:graphic>
          </wp:inline>
        </w:drawing>
      </w:r>
    </w:p>
    <w:p w14:paraId="175BF775" w14:textId="77777777" w:rsidR="00657FE9" w:rsidRDefault="00657FE9" w:rsidP="00657FE9">
      <w:pPr>
        <w:pStyle w:val="TaskName"/>
        <w:numPr>
          <w:ilvl w:val="0"/>
          <w:numId w:val="0"/>
        </w:numPr>
        <w:ind w:left="1080" w:hanging="360"/>
        <w:rPr>
          <w:b w:val="0"/>
        </w:rPr>
      </w:pPr>
    </w:p>
    <w:p w14:paraId="60B2C4BA" w14:textId="77777777" w:rsidR="00A77ACE" w:rsidRDefault="00657FE9" w:rsidP="00657FE9">
      <w:pPr>
        <w:pStyle w:val="TaskName"/>
        <w:numPr>
          <w:ilvl w:val="0"/>
          <w:numId w:val="0"/>
        </w:numPr>
        <w:ind w:left="1080" w:hanging="360"/>
        <w:rPr>
          <w:b w:val="0"/>
        </w:rPr>
      </w:pPr>
      <w:r>
        <w:rPr>
          <w:b w:val="0"/>
        </w:rPr>
        <w:lastRenderedPageBreak/>
        <w:t xml:space="preserve">Now let’s split the data.  </w:t>
      </w:r>
    </w:p>
    <w:p w14:paraId="60DC69AA" w14:textId="39F2AC91" w:rsidR="00657FE9" w:rsidRDefault="0B91FE54" w:rsidP="00DC0C94">
      <w:pPr>
        <w:pStyle w:val="TaskName"/>
        <w:numPr>
          <w:ilvl w:val="0"/>
          <w:numId w:val="8"/>
        </w:numPr>
      </w:pPr>
      <w:r>
        <w:rPr>
          <w:b w:val="0"/>
        </w:rPr>
        <w:t>Click the arrow sign next to</w:t>
      </w:r>
      <w:r>
        <w:t xml:space="preserve"> Data Transformation </w:t>
      </w:r>
      <w:r>
        <w:rPr>
          <w:b w:val="0"/>
        </w:rPr>
        <w:t>on the left side menu</w:t>
      </w:r>
      <w:r>
        <w:t>.</w:t>
      </w:r>
    </w:p>
    <w:p w14:paraId="35CB6362" w14:textId="105B38B5" w:rsidR="00657FE9" w:rsidRPr="00DF496F" w:rsidRDefault="00885475" w:rsidP="00DC0C94">
      <w:pPr>
        <w:pStyle w:val="TaskName"/>
        <w:numPr>
          <w:ilvl w:val="0"/>
          <w:numId w:val="8"/>
        </w:numPr>
      </w:pPr>
      <w:r>
        <w:rPr>
          <w:b w:val="0"/>
        </w:rPr>
        <w:t xml:space="preserve">Find </w:t>
      </w:r>
      <w:r>
        <w:t>Split Data</w:t>
      </w:r>
      <w:r w:rsidRPr="00885475">
        <w:rPr>
          <w:b w:val="0"/>
        </w:rPr>
        <w:t xml:space="preserve"> Module and </w:t>
      </w:r>
      <w:r w:rsidR="001B7C02">
        <w:rPr>
          <w:b w:val="0"/>
        </w:rPr>
        <w:t>Drag and Drop</w:t>
      </w:r>
      <w:r w:rsidRPr="00885475">
        <w:rPr>
          <w:b w:val="0"/>
        </w:rPr>
        <w:t xml:space="preserve"> it </w:t>
      </w:r>
      <w:r w:rsidR="001B7C02">
        <w:rPr>
          <w:b w:val="0"/>
        </w:rPr>
        <w:t>to</w:t>
      </w:r>
      <w:r w:rsidRPr="00885475">
        <w:rPr>
          <w:b w:val="0"/>
        </w:rPr>
        <w:t xml:space="preserve"> the Pipeline Canvas under the</w:t>
      </w:r>
      <w:r w:rsidR="005A04FE">
        <w:rPr>
          <w:b w:val="0"/>
        </w:rPr>
        <w:t xml:space="preserve"> </w:t>
      </w:r>
      <w:r w:rsidR="005A04FE" w:rsidRPr="005A04FE">
        <w:rPr>
          <w:bCs/>
        </w:rPr>
        <w:t>Select Columns in Dataset</w:t>
      </w:r>
      <w:r w:rsidR="0B91FE54">
        <w:rPr>
          <w:b w:val="0"/>
        </w:rPr>
        <w:t>.</w:t>
      </w:r>
      <w:r w:rsidR="00FA4137">
        <w:rPr>
          <w:b w:val="0"/>
        </w:rPr>
        <w:t xml:space="preserve"> </w:t>
      </w:r>
    </w:p>
    <w:p w14:paraId="74E12334" w14:textId="7C13DDA0" w:rsidR="00DF496F" w:rsidRPr="00657FE9" w:rsidRDefault="00780B3A" w:rsidP="00DF496F">
      <w:pPr>
        <w:pStyle w:val="TaskName"/>
        <w:numPr>
          <w:ilvl w:val="0"/>
          <w:numId w:val="0"/>
        </w:numPr>
        <w:ind w:left="1080"/>
      </w:pPr>
      <w:r>
        <w:rPr>
          <w:noProof/>
        </w:rPr>
        <w:drawing>
          <wp:inline distT="0" distB="0" distL="0" distR="0" wp14:anchorId="212A426E" wp14:editId="0D01BD05">
            <wp:extent cx="5943600" cy="2004060"/>
            <wp:effectExtent l="19050" t="19050" r="19050" b="1524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32"/>
                    <a:stretch>
                      <a:fillRect/>
                    </a:stretch>
                  </pic:blipFill>
                  <pic:spPr>
                    <a:xfrm>
                      <a:off x="0" y="0"/>
                      <a:ext cx="5943600" cy="2004060"/>
                    </a:xfrm>
                    <a:prstGeom prst="rect">
                      <a:avLst/>
                    </a:prstGeom>
                    <a:ln>
                      <a:solidFill>
                        <a:schemeClr val="tx1"/>
                      </a:solidFill>
                    </a:ln>
                  </pic:spPr>
                </pic:pic>
              </a:graphicData>
            </a:graphic>
          </wp:inline>
        </w:drawing>
      </w:r>
      <w:r w:rsidR="002F1958">
        <w:br/>
      </w:r>
    </w:p>
    <w:p w14:paraId="5A755F0C" w14:textId="7DD085A0" w:rsidR="00657FE9" w:rsidRDefault="006B48F2" w:rsidP="00DC0C94">
      <w:pPr>
        <w:pStyle w:val="TaskName"/>
        <w:numPr>
          <w:ilvl w:val="0"/>
          <w:numId w:val="8"/>
        </w:numPr>
      </w:pPr>
      <w:r>
        <w:rPr>
          <w:b w:val="0"/>
        </w:rPr>
        <w:t xml:space="preserve">When training a Machine Learning model, it is common split your data set into 2 </w:t>
      </w:r>
      <w:proofErr w:type="gramStart"/>
      <w:r>
        <w:rPr>
          <w:b w:val="0"/>
        </w:rPr>
        <w:t>parts</w:t>
      </w:r>
      <w:r w:rsidR="00E274C8">
        <w:rPr>
          <w:b w:val="0"/>
        </w:rPr>
        <w:t>;</w:t>
      </w:r>
      <w:proofErr w:type="gramEnd"/>
      <w:r w:rsidR="00E274C8">
        <w:rPr>
          <w:b w:val="0"/>
        </w:rPr>
        <w:t xml:space="preserve"> </w:t>
      </w:r>
      <w:r w:rsidR="004377E6">
        <w:rPr>
          <w:b w:val="0"/>
        </w:rPr>
        <w:t xml:space="preserve">1 for training the algorithm, and 1 for testing. </w:t>
      </w:r>
      <w:r>
        <w:rPr>
          <w:b w:val="0"/>
        </w:rPr>
        <w:t xml:space="preserve">The ratio </w:t>
      </w:r>
      <w:r w:rsidR="00EE046E">
        <w:rPr>
          <w:b w:val="0"/>
        </w:rPr>
        <w:t>is somewhat subjective,</w:t>
      </w:r>
      <w:r>
        <w:rPr>
          <w:b w:val="0"/>
        </w:rPr>
        <w:t xml:space="preserve"> but a good rule of thumb is to use 75% and 25% for training and testing the algorithm, respectively.</w:t>
      </w:r>
      <w:r w:rsidR="00EE046E">
        <w:rPr>
          <w:b w:val="0"/>
        </w:rPr>
        <w:t xml:space="preserve"> Configure this in the</w:t>
      </w:r>
      <w:r w:rsidR="00EE046E">
        <w:t xml:space="preserve"> </w:t>
      </w:r>
      <w:r w:rsidR="008D08B9" w:rsidRPr="008D08B9">
        <w:t xml:space="preserve">Split Data </w:t>
      </w:r>
      <w:r w:rsidR="00EE046E">
        <w:rPr>
          <w:b w:val="0"/>
        </w:rPr>
        <w:t xml:space="preserve">tab of the Split Item object </w:t>
      </w:r>
      <w:r w:rsidR="001B472C">
        <w:rPr>
          <w:b w:val="0"/>
        </w:rPr>
        <w:t xml:space="preserve">by </w:t>
      </w:r>
      <w:r w:rsidR="00EE046E">
        <w:rPr>
          <w:b w:val="0"/>
        </w:rPr>
        <w:t>chang</w:t>
      </w:r>
      <w:r w:rsidR="001B472C">
        <w:rPr>
          <w:b w:val="0"/>
        </w:rPr>
        <w:t>ing</w:t>
      </w:r>
      <w:r w:rsidR="00EE046E">
        <w:rPr>
          <w:b w:val="0"/>
        </w:rPr>
        <w:t xml:space="preserve"> the</w:t>
      </w:r>
      <w:r w:rsidR="001A0F69">
        <w:rPr>
          <w:b w:val="0"/>
        </w:rPr>
        <w:t xml:space="preserve"> “Fraction of rows in the first dataset” from</w:t>
      </w:r>
      <w:r w:rsidR="00EE046E">
        <w:t xml:space="preserve"> .5 to .75</w:t>
      </w:r>
      <w:r w:rsidR="00CE7D39" w:rsidRPr="00B429EF">
        <w:rPr>
          <w:b w:val="0"/>
        </w:rPr>
        <w:t xml:space="preserve">. This </w:t>
      </w:r>
      <w:r w:rsidR="00867CF3">
        <w:rPr>
          <w:b w:val="0"/>
        </w:rPr>
        <w:t>configures</w:t>
      </w:r>
      <w:r w:rsidR="00CE7D39" w:rsidRPr="00B429EF">
        <w:rPr>
          <w:b w:val="0"/>
        </w:rPr>
        <w:t xml:space="preserve"> the Split Data step to </w:t>
      </w:r>
      <w:r w:rsidR="00B429EF" w:rsidRPr="00B429EF">
        <w:rPr>
          <w:b w:val="0"/>
        </w:rPr>
        <w:t xml:space="preserve">send </w:t>
      </w:r>
      <w:r w:rsidR="00CE7D39" w:rsidRPr="00B429EF">
        <w:rPr>
          <w:b w:val="0"/>
        </w:rPr>
        <w:t xml:space="preserve">75% of the data </w:t>
      </w:r>
      <w:r w:rsidR="00B429EF" w:rsidRPr="00B429EF">
        <w:rPr>
          <w:b w:val="0"/>
        </w:rPr>
        <w:t xml:space="preserve">to </w:t>
      </w:r>
      <w:r w:rsidR="00E963EE">
        <w:rPr>
          <w:b w:val="0"/>
        </w:rPr>
        <w:t>Result dataset</w:t>
      </w:r>
      <w:r w:rsidR="00B429EF" w:rsidRPr="00B429EF">
        <w:rPr>
          <w:b w:val="0"/>
        </w:rPr>
        <w:t>1</w:t>
      </w:r>
      <w:r w:rsidR="00867CF3">
        <w:rPr>
          <w:b w:val="0"/>
        </w:rPr>
        <w:t>. T</w:t>
      </w:r>
      <w:r w:rsidR="00B429EF" w:rsidRPr="00B429EF">
        <w:rPr>
          <w:b w:val="0"/>
        </w:rPr>
        <w:t xml:space="preserve">he remaining 25% </w:t>
      </w:r>
      <w:r w:rsidR="00867CF3">
        <w:rPr>
          <w:b w:val="0"/>
        </w:rPr>
        <w:t xml:space="preserve">is </w:t>
      </w:r>
      <w:r w:rsidR="00B429EF" w:rsidRPr="00B429EF">
        <w:rPr>
          <w:b w:val="0"/>
        </w:rPr>
        <w:t xml:space="preserve">sent to </w:t>
      </w:r>
      <w:r w:rsidR="00E963EE">
        <w:rPr>
          <w:b w:val="0"/>
        </w:rPr>
        <w:t>Result dataset</w:t>
      </w:r>
      <w:r w:rsidR="00B429EF" w:rsidRPr="00B429EF">
        <w:rPr>
          <w:b w:val="0"/>
        </w:rPr>
        <w:t>2</w:t>
      </w:r>
      <w:r w:rsidR="00867CF3">
        <w:rPr>
          <w:b w:val="0"/>
        </w:rPr>
        <w:t>.</w:t>
      </w:r>
    </w:p>
    <w:p w14:paraId="21C133B7" w14:textId="2DBF5A9A" w:rsidR="00606360" w:rsidRDefault="0B91FE54" w:rsidP="00DC0C94">
      <w:pPr>
        <w:pStyle w:val="TaskName"/>
        <w:numPr>
          <w:ilvl w:val="0"/>
          <w:numId w:val="8"/>
        </w:numPr>
      </w:pPr>
      <w:r>
        <w:t xml:space="preserve">Click the bottom circle </w:t>
      </w:r>
      <w:r>
        <w:rPr>
          <w:b w:val="0"/>
        </w:rPr>
        <w:t>on the</w:t>
      </w:r>
      <w:r>
        <w:t xml:space="preserve"> Select Columns</w:t>
      </w:r>
      <w:r w:rsidR="00780B3A">
        <w:t xml:space="preserve"> in Dataset</w:t>
      </w:r>
      <w:r>
        <w:t xml:space="preserve"> </w:t>
      </w:r>
      <w:r>
        <w:rPr>
          <w:b w:val="0"/>
        </w:rPr>
        <w:t>object and</w:t>
      </w:r>
      <w:r>
        <w:t xml:space="preserve"> drag it to the top circle of Dataset to Split Data </w:t>
      </w:r>
      <w:r>
        <w:rPr>
          <w:b w:val="0"/>
        </w:rPr>
        <w:t>object</w:t>
      </w:r>
      <w:r>
        <w:t xml:space="preserve"> </w:t>
      </w:r>
      <w:r>
        <w:rPr>
          <w:b w:val="0"/>
        </w:rPr>
        <w:t>creating an arrow as shown below</w:t>
      </w:r>
      <w:r>
        <w:t>.</w:t>
      </w:r>
    </w:p>
    <w:p w14:paraId="5FF82B63" w14:textId="77777777" w:rsidR="00606360" w:rsidRDefault="00606360" w:rsidP="00606360">
      <w:pPr>
        <w:pStyle w:val="TaskName"/>
        <w:numPr>
          <w:ilvl w:val="0"/>
          <w:numId w:val="0"/>
        </w:numPr>
        <w:ind w:left="1080"/>
      </w:pPr>
    </w:p>
    <w:p w14:paraId="3475960C" w14:textId="1582EC91" w:rsidR="00606360" w:rsidRDefault="001436E8" w:rsidP="00606360">
      <w:pPr>
        <w:pStyle w:val="TaskName"/>
        <w:numPr>
          <w:ilvl w:val="0"/>
          <w:numId w:val="0"/>
        </w:numPr>
        <w:ind w:left="1080"/>
      </w:pPr>
      <w:r>
        <w:rPr>
          <w:noProof/>
        </w:rPr>
        <w:drawing>
          <wp:inline distT="0" distB="0" distL="0" distR="0" wp14:anchorId="5ABA36E3" wp14:editId="05E17399">
            <wp:extent cx="4716675" cy="2615336"/>
            <wp:effectExtent l="19050" t="19050" r="27305" b="1397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33"/>
                    <a:stretch>
                      <a:fillRect/>
                    </a:stretch>
                  </pic:blipFill>
                  <pic:spPr>
                    <a:xfrm>
                      <a:off x="0" y="0"/>
                      <a:ext cx="4721567" cy="2618048"/>
                    </a:xfrm>
                    <a:prstGeom prst="rect">
                      <a:avLst/>
                    </a:prstGeom>
                    <a:ln>
                      <a:solidFill>
                        <a:schemeClr val="tx1"/>
                      </a:solidFill>
                    </a:ln>
                  </pic:spPr>
                </pic:pic>
              </a:graphicData>
            </a:graphic>
          </wp:inline>
        </w:drawing>
      </w:r>
    </w:p>
    <w:p w14:paraId="73FA74C9" w14:textId="77777777" w:rsidR="003D652C" w:rsidRDefault="003D652C" w:rsidP="006A6DDF">
      <w:pPr>
        <w:pStyle w:val="TaskDetail"/>
        <w:ind w:left="0"/>
      </w:pPr>
    </w:p>
    <w:p w14:paraId="66B79044" w14:textId="2BA481AE" w:rsidR="00CE1093" w:rsidRPr="00B54437" w:rsidRDefault="00BA0590" w:rsidP="00DC0C94">
      <w:pPr>
        <w:pStyle w:val="TaskName"/>
        <w:numPr>
          <w:ilvl w:val="0"/>
          <w:numId w:val="8"/>
        </w:numPr>
        <w:rPr>
          <w:b w:val="0"/>
          <w:bCs/>
        </w:rPr>
      </w:pPr>
      <w:r w:rsidRPr="00B54437">
        <w:rPr>
          <w:b w:val="0"/>
          <w:bCs/>
        </w:rPr>
        <w:t xml:space="preserve">Click the </w:t>
      </w:r>
      <w:r w:rsidR="001436E8" w:rsidRPr="00B54437">
        <w:t>Submit</w:t>
      </w:r>
      <w:r w:rsidRPr="00B54437">
        <w:rPr>
          <w:b w:val="0"/>
          <w:bCs/>
        </w:rPr>
        <w:t xml:space="preserve"> button. </w:t>
      </w:r>
      <w:r w:rsidR="00CE1093" w:rsidRPr="00B54437">
        <w:rPr>
          <w:b w:val="0"/>
          <w:bCs/>
        </w:rPr>
        <w:t xml:space="preserve">In </w:t>
      </w:r>
      <w:r w:rsidR="00B54437" w:rsidRPr="00B54437">
        <w:rPr>
          <w:b w:val="0"/>
          <w:bCs/>
        </w:rPr>
        <w:t>the “</w:t>
      </w:r>
      <w:r w:rsidR="00B54437" w:rsidRPr="00B54437">
        <w:t>Set up pipeline run</w:t>
      </w:r>
      <w:r w:rsidR="00B54437" w:rsidRPr="00B54437">
        <w:rPr>
          <w:b w:val="0"/>
          <w:bCs/>
        </w:rPr>
        <w:t xml:space="preserve">” window, </w:t>
      </w:r>
      <w:r w:rsidR="00B32C3B">
        <w:rPr>
          <w:b w:val="0"/>
          <w:bCs/>
        </w:rPr>
        <w:t>leave everything by default and</w:t>
      </w:r>
      <w:r w:rsidR="00B54437" w:rsidRPr="00B54437">
        <w:rPr>
          <w:b w:val="0"/>
          <w:bCs/>
        </w:rPr>
        <w:t xml:space="preserve"> click </w:t>
      </w:r>
      <w:r w:rsidR="00B54437" w:rsidRPr="00B32C3B">
        <w:t>Submit</w:t>
      </w:r>
      <w:r w:rsidR="00B32C3B">
        <w:rPr>
          <w:b w:val="0"/>
          <w:bCs/>
        </w:rPr>
        <w:t>:</w:t>
      </w:r>
    </w:p>
    <w:p w14:paraId="7C2118FF" w14:textId="3D22D8EF" w:rsidR="00CE1093" w:rsidRDefault="00CE1093" w:rsidP="00CE1093">
      <w:pPr>
        <w:pStyle w:val="TaskName"/>
        <w:numPr>
          <w:ilvl w:val="0"/>
          <w:numId w:val="0"/>
        </w:numPr>
        <w:ind w:left="1080"/>
      </w:pPr>
      <w:r>
        <w:rPr>
          <w:noProof/>
        </w:rPr>
        <w:drawing>
          <wp:inline distT="0" distB="0" distL="0" distR="0" wp14:anchorId="7CE91194" wp14:editId="5E34ABAA">
            <wp:extent cx="3511153" cy="3977302"/>
            <wp:effectExtent l="19050" t="19050" r="13335" b="2349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4"/>
                    <a:stretch>
                      <a:fillRect/>
                    </a:stretch>
                  </pic:blipFill>
                  <pic:spPr>
                    <a:xfrm>
                      <a:off x="0" y="0"/>
                      <a:ext cx="3514373" cy="3980949"/>
                    </a:xfrm>
                    <a:prstGeom prst="rect">
                      <a:avLst/>
                    </a:prstGeom>
                    <a:ln>
                      <a:solidFill>
                        <a:schemeClr val="tx1"/>
                      </a:solidFill>
                    </a:ln>
                  </pic:spPr>
                </pic:pic>
              </a:graphicData>
            </a:graphic>
          </wp:inline>
        </w:drawing>
      </w:r>
    </w:p>
    <w:p w14:paraId="1A01391E" w14:textId="41F83433" w:rsidR="002C15A4" w:rsidRPr="00867CF3" w:rsidRDefault="00BA0590" w:rsidP="00CE1093">
      <w:pPr>
        <w:pStyle w:val="TaskName"/>
        <w:numPr>
          <w:ilvl w:val="0"/>
          <w:numId w:val="0"/>
        </w:numPr>
        <w:ind w:left="1080"/>
      </w:pPr>
      <w:r>
        <w:rPr>
          <w:b w:val="0"/>
        </w:rPr>
        <w:t xml:space="preserve">You should see green </w:t>
      </w:r>
      <w:r w:rsidR="004012E1">
        <w:rPr>
          <w:b w:val="0"/>
        </w:rPr>
        <w:t>“</w:t>
      </w:r>
      <w:r w:rsidR="00B32C3B">
        <w:rPr>
          <w:b w:val="0"/>
        </w:rPr>
        <w:t>Completed”</w:t>
      </w:r>
      <w:r>
        <w:rPr>
          <w:b w:val="0"/>
        </w:rPr>
        <w:t xml:space="preserve"> mark</w:t>
      </w:r>
      <w:r w:rsidR="00FA4137">
        <w:rPr>
          <w:b w:val="0"/>
        </w:rPr>
        <w:t>s on each step</w:t>
      </w:r>
      <w:r>
        <w:rPr>
          <w:b w:val="0"/>
        </w:rPr>
        <w:t xml:space="preserve"> once the Run has completed. This may take a minute or so.</w:t>
      </w:r>
    </w:p>
    <w:p w14:paraId="7B67CF6F" w14:textId="21482BA4" w:rsidR="00D36AFF" w:rsidRDefault="006737B4" w:rsidP="00F14FC1">
      <w:pPr>
        <w:pStyle w:val="TaskName"/>
        <w:numPr>
          <w:ilvl w:val="0"/>
          <w:numId w:val="0"/>
        </w:numPr>
        <w:ind w:left="1440" w:hanging="360"/>
        <w:rPr>
          <w:b w:val="0"/>
        </w:rPr>
      </w:pPr>
      <w:r>
        <w:t xml:space="preserve">Click the </w:t>
      </w:r>
      <w:r w:rsidR="00571916">
        <w:t xml:space="preserve">LEFT circle </w:t>
      </w:r>
      <w:r w:rsidR="00716D4E">
        <w:t>(</w:t>
      </w:r>
      <w:r w:rsidR="009E5B4B">
        <w:t>Results dataset</w:t>
      </w:r>
      <w:r w:rsidR="00716D4E">
        <w:t xml:space="preserve">1) </w:t>
      </w:r>
      <w:r w:rsidR="00571916" w:rsidRPr="00D36AFF">
        <w:rPr>
          <w:b w:val="0"/>
        </w:rPr>
        <w:t>on the bottom of the</w:t>
      </w:r>
      <w:r w:rsidR="00571916">
        <w:t xml:space="preserve"> Split Data step</w:t>
      </w:r>
      <w:r w:rsidR="00716D4E">
        <w:t>. S</w:t>
      </w:r>
      <w:r w:rsidR="00571916" w:rsidRPr="00571916">
        <w:t xml:space="preserve">elect </w:t>
      </w:r>
      <w:r w:rsidR="00C15E5B">
        <w:t>“Preview Data”</w:t>
      </w:r>
      <w:r w:rsidR="00571916" w:rsidRPr="00D36AFF">
        <w:rPr>
          <w:b w:val="0"/>
        </w:rPr>
        <w:t>.</w:t>
      </w:r>
      <w:r w:rsidR="00D129F0" w:rsidRPr="00D36AFF">
        <w:rPr>
          <w:b w:val="0"/>
        </w:rPr>
        <w:t xml:space="preserve"> </w:t>
      </w:r>
    </w:p>
    <w:p w14:paraId="225F98A1" w14:textId="32477BDE" w:rsidR="005D18B7" w:rsidRDefault="004965FF" w:rsidP="00F14FC1">
      <w:pPr>
        <w:pStyle w:val="TaskName"/>
        <w:numPr>
          <w:ilvl w:val="0"/>
          <w:numId w:val="0"/>
        </w:numPr>
        <w:ind w:left="1440" w:hanging="360"/>
      </w:pPr>
      <w:r>
        <w:rPr>
          <w:noProof/>
        </w:rPr>
        <w:lastRenderedPageBreak/>
        <w:drawing>
          <wp:inline distT="0" distB="0" distL="0" distR="0" wp14:anchorId="249781F3" wp14:editId="6EE4AE67">
            <wp:extent cx="3817574" cy="3191916"/>
            <wp:effectExtent l="19050" t="19050" r="12065" b="2794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5"/>
                    <a:stretch>
                      <a:fillRect/>
                    </a:stretch>
                  </pic:blipFill>
                  <pic:spPr>
                    <a:xfrm>
                      <a:off x="0" y="0"/>
                      <a:ext cx="3825525" cy="3198564"/>
                    </a:xfrm>
                    <a:prstGeom prst="rect">
                      <a:avLst/>
                    </a:prstGeom>
                    <a:ln>
                      <a:solidFill>
                        <a:schemeClr val="tx1"/>
                      </a:solidFill>
                    </a:ln>
                  </pic:spPr>
                </pic:pic>
              </a:graphicData>
            </a:graphic>
          </wp:inline>
        </w:drawing>
      </w:r>
    </w:p>
    <w:p w14:paraId="67850C50" w14:textId="3740180C" w:rsidR="00D36AFF" w:rsidRPr="005D18B7" w:rsidRDefault="00D36AFF" w:rsidP="00DC0C94">
      <w:pPr>
        <w:pStyle w:val="TaskName"/>
        <w:numPr>
          <w:ilvl w:val="0"/>
          <w:numId w:val="8"/>
        </w:numPr>
      </w:pPr>
      <w:r>
        <w:rPr>
          <w:b w:val="0"/>
        </w:rPr>
        <w:t xml:space="preserve">Note that the number of rows is </w:t>
      </w:r>
      <w:r w:rsidRPr="000B6851">
        <w:t>154</w:t>
      </w:r>
      <w:r>
        <w:rPr>
          <w:b w:val="0"/>
        </w:rPr>
        <w:t xml:space="preserve">, which is approximately 75% of the total (205 rows). </w:t>
      </w:r>
    </w:p>
    <w:p w14:paraId="3C19F951" w14:textId="4E263170" w:rsidR="000B6851" w:rsidRDefault="00D36AFF" w:rsidP="000B6851">
      <w:pPr>
        <w:pStyle w:val="TaskName"/>
        <w:numPr>
          <w:ilvl w:val="0"/>
          <w:numId w:val="0"/>
        </w:numPr>
        <w:ind w:left="1080"/>
      </w:pPr>
      <w:r>
        <w:rPr>
          <w:noProof/>
        </w:rPr>
        <w:drawing>
          <wp:inline distT="0" distB="0" distL="0" distR="0" wp14:anchorId="2A437B71" wp14:editId="4EBEB900">
            <wp:extent cx="4175450" cy="3323854"/>
            <wp:effectExtent l="19050" t="19050" r="15875" b="1016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36"/>
                    <a:stretch>
                      <a:fillRect/>
                    </a:stretch>
                  </pic:blipFill>
                  <pic:spPr>
                    <a:xfrm>
                      <a:off x="0" y="0"/>
                      <a:ext cx="4181366" cy="3328563"/>
                    </a:xfrm>
                    <a:prstGeom prst="rect">
                      <a:avLst/>
                    </a:prstGeom>
                    <a:ln>
                      <a:solidFill>
                        <a:schemeClr val="tx1"/>
                      </a:solidFill>
                    </a:ln>
                  </pic:spPr>
                </pic:pic>
              </a:graphicData>
            </a:graphic>
          </wp:inline>
        </w:drawing>
      </w:r>
    </w:p>
    <w:p w14:paraId="339EC047" w14:textId="60C869C9" w:rsidR="006A6DDF" w:rsidRDefault="00D36AFF" w:rsidP="00D36AFF">
      <w:pPr>
        <w:pStyle w:val="TaskName"/>
        <w:numPr>
          <w:ilvl w:val="0"/>
          <w:numId w:val="0"/>
        </w:numPr>
        <w:ind w:left="1080"/>
      </w:pPr>
      <w:r>
        <w:rPr>
          <w:b w:val="0"/>
        </w:rPr>
        <w:t>If you were to visualize the data from the RIGHT output (Results dataset2), you’d see the remaining 25% of the total rows from the data set.</w:t>
      </w:r>
    </w:p>
    <w:p w14:paraId="2C02AF68" w14:textId="2B28F0BD" w:rsidR="00E95F28" w:rsidRDefault="00E62C28" w:rsidP="00B00779">
      <w:pPr>
        <w:pStyle w:val="CompletionMessage"/>
      </w:pPr>
      <w:r>
        <w:t xml:space="preserve">Exercise </w:t>
      </w:r>
      <w:r w:rsidR="00781662">
        <w:t>5</w:t>
      </w:r>
      <w:r w:rsidRPr="00E62C28">
        <w:t xml:space="preserve"> has been completed</w:t>
      </w:r>
    </w:p>
    <w:sectPr w:rsidR="00E95F28" w:rsidSect="008A04FA">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B9038" w14:textId="77777777" w:rsidR="00196289" w:rsidRDefault="00196289" w:rsidP="006F21E1">
      <w:pPr>
        <w:spacing w:after="0" w:line="240" w:lineRule="auto"/>
      </w:pPr>
      <w:r>
        <w:separator/>
      </w:r>
    </w:p>
  </w:endnote>
  <w:endnote w:type="continuationSeparator" w:id="0">
    <w:p w14:paraId="651A3BCC" w14:textId="77777777" w:rsidR="00196289" w:rsidRDefault="00196289" w:rsidP="006F21E1">
      <w:pPr>
        <w:spacing w:after="0" w:line="240" w:lineRule="auto"/>
      </w:pPr>
      <w:r>
        <w:continuationSeparator/>
      </w:r>
    </w:p>
  </w:endnote>
  <w:endnote w:type="continuationNotice" w:id="1">
    <w:p w14:paraId="32EBCC53" w14:textId="77777777" w:rsidR="00196289" w:rsidRDefault="001962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3CD9F" w14:textId="77777777" w:rsidR="00590CF2" w:rsidRDefault="00196289" w:rsidP="006F21E1">
    <w:pPr>
      <w:pStyle w:val="Footer"/>
      <w:jc w:val="right"/>
    </w:pPr>
    <w:sdt>
      <w:sdtPr>
        <w:id w:val="-703024514"/>
      </w:sdtPr>
      <w:sdtEndPr/>
      <w:sdtContent>
        <w:sdt>
          <w:sdtPr>
            <w:id w:val="-521776150"/>
          </w:sdtPr>
          <w:sdtEndPr/>
          <w:sdtContent>
            <w:r w:rsidR="00590CF2" w:rsidRPr="002D668C">
              <w:rPr>
                <w:rFonts w:ascii="Segoe UI" w:hAnsi="Segoe UI" w:cs="Segoe UI"/>
                <w:sz w:val="18"/>
                <w:szCs w:val="18"/>
              </w:rPr>
              <w:t xml:space="preserve">Azure </w:t>
            </w:r>
            <w:r w:rsidR="00590CF2">
              <w:rPr>
                <w:rFonts w:ascii="Segoe UI" w:hAnsi="Segoe UI" w:cs="Segoe UI"/>
                <w:sz w:val="18"/>
                <w:szCs w:val="18"/>
              </w:rPr>
              <w:t>Machine Learning</w:t>
            </w:r>
          </w:sdtContent>
        </w:sdt>
      </w:sdtContent>
    </w:sdt>
    <w:sdt>
      <w:sdtPr>
        <w:id w:val="-1990776059"/>
        <w:docPartObj>
          <w:docPartGallery w:val="Page Numbers (Bottom of Page)"/>
          <w:docPartUnique/>
        </w:docPartObj>
      </w:sdtPr>
      <w:sdtEndPr/>
      <w:sdtContent>
        <w:r w:rsidR="00590CF2">
          <w:rPr>
            <w:noProof/>
          </w:rPr>
          <mc:AlternateContent>
            <mc:Choice Requires="wpg">
              <w:drawing>
                <wp:anchor distT="0" distB="0" distL="114300" distR="114300" simplePos="0" relativeHeight="251658241" behindDoc="0" locked="0" layoutInCell="1" allowOverlap="1" wp14:anchorId="02B27B99" wp14:editId="02B27B9A">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4"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E96C0" w14:textId="73C68130" w:rsidR="00590CF2" w:rsidRDefault="00590CF2">
                                <w:pPr>
                                  <w:jc w:val="center"/>
                                </w:pPr>
                                <w:r>
                                  <w:fldChar w:fldCharType="begin"/>
                                </w:r>
                                <w:r>
                                  <w:instrText xml:space="preserve"> PAGE    \* MERGEFORMAT </w:instrText>
                                </w:r>
                                <w:r>
                                  <w:fldChar w:fldCharType="separate"/>
                                </w:r>
                                <w:r w:rsidR="002F1958" w:rsidRPr="002F1958">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2B27B99"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131E96C0" w14:textId="73C68130" w:rsidR="00590CF2" w:rsidRDefault="00590CF2">
                          <w:pPr>
                            <w:jc w:val="center"/>
                          </w:pPr>
                          <w:r>
                            <w:fldChar w:fldCharType="begin"/>
                          </w:r>
                          <w:r>
                            <w:instrText xml:space="preserve"> PAGE    \* MERGEFORMAT </w:instrText>
                          </w:r>
                          <w:r>
                            <w:fldChar w:fldCharType="separate"/>
                          </w:r>
                          <w:r w:rsidR="002F1958" w:rsidRPr="002F1958">
                            <w:rPr>
                              <w:noProof/>
                              <w:color w:val="8C8C8C" w:themeColor="background1" w:themeShade="8C"/>
                            </w:rPr>
                            <w:t>16</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RFHwgAAANoAAAAPAAAAZHJzL2Rvd25yZXYueG1sRI/NqsIw&#10;FIT3F3yHcAQ3F031g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B2vRFHwgAAANo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636113"/>
      <w:docPartObj>
        <w:docPartGallery w:val="Page Numbers (Bottom of Page)"/>
        <w:docPartUnique/>
      </w:docPartObj>
    </w:sdtPr>
    <w:sdtEndPr/>
    <w:sdtContent>
      <w:p w14:paraId="41EE1DE7" w14:textId="77777777" w:rsidR="00590CF2" w:rsidRDefault="00196289">
        <w:pPr>
          <w:pStyle w:val="Footer"/>
        </w:pPr>
        <w:sdt>
          <w:sdtPr>
            <w:id w:val="1142923910"/>
          </w:sdtPr>
          <w:sdtEndPr/>
          <w:sdtContent>
            <w:r w:rsidR="00590CF2" w:rsidRPr="002D668C">
              <w:rPr>
                <w:rFonts w:ascii="Segoe UI" w:hAnsi="Segoe UI" w:cs="Segoe UI"/>
                <w:sz w:val="18"/>
                <w:szCs w:val="18"/>
              </w:rPr>
              <w:t>Azure</w:t>
            </w:r>
            <w:r w:rsidR="00590CF2">
              <w:rPr>
                <w:rFonts w:ascii="Segoe UI" w:hAnsi="Segoe UI" w:cs="Segoe UI"/>
                <w:sz w:val="18"/>
                <w:szCs w:val="18"/>
              </w:rPr>
              <w:t xml:space="preserve"> Machine Learning </w:t>
            </w:r>
          </w:sdtContent>
        </w:sdt>
        <w:r w:rsidR="00590CF2" w:rsidDel="00942DB2">
          <w:t xml:space="preserve"> </w:t>
        </w:r>
        <w:r w:rsidR="00590CF2">
          <w:rPr>
            <w:noProof/>
          </w:rPr>
          <mc:AlternateContent>
            <mc:Choice Requires="wpg">
              <w:drawing>
                <wp:anchor distT="0" distB="0" distL="114300" distR="114300" simplePos="0" relativeHeight="251658240" behindDoc="0" locked="0" layoutInCell="1" allowOverlap="1" wp14:anchorId="02B27B9B" wp14:editId="02B27B9C">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CE31" w14:textId="22248EFC" w:rsidR="00590CF2" w:rsidRDefault="00590CF2">
                                <w:pPr>
                                  <w:jc w:val="center"/>
                                </w:pPr>
                                <w:r>
                                  <w:fldChar w:fldCharType="begin"/>
                                </w:r>
                                <w:r>
                                  <w:instrText xml:space="preserve"> PAGE    \* MERGEFORMAT </w:instrText>
                                </w:r>
                                <w:r>
                                  <w:fldChar w:fldCharType="separate"/>
                                </w:r>
                                <w:r w:rsidR="002F1958" w:rsidRPr="002F1958">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2B27B9B" id="Group 33"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2318CE31" w14:textId="22248EFC" w:rsidR="00590CF2" w:rsidRDefault="00590CF2">
                          <w:pPr>
                            <w:jc w:val="center"/>
                          </w:pPr>
                          <w:r>
                            <w:fldChar w:fldCharType="begin"/>
                          </w:r>
                          <w:r>
                            <w:instrText xml:space="preserve"> PAGE    \* MERGEFORMAT </w:instrText>
                          </w:r>
                          <w:r>
                            <w:fldChar w:fldCharType="separate"/>
                          </w:r>
                          <w:r w:rsidR="002F1958" w:rsidRPr="002F1958">
                            <w:rPr>
                              <w:noProof/>
                              <w:color w:val="8C8C8C" w:themeColor="background1" w:themeShade="8C"/>
                            </w:rPr>
                            <w:t>17</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40BF" w14:textId="77777777" w:rsidR="00590CF2" w:rsidRDefault="00590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CA1D5" w14:textId="77777777" w:rsidR="00196289" w:rsidRDefault="00196289" w:rsidP="006F21E1">
      <w:pPr>
        <w:spacing w:after="0" w:line="240" w:lineRule="auto"/>
      </w:pPr>
      <w:r>
        <w:separator/>
      </w:r>
    </w:p>
  </w:footnote>
  <w:footnote w:type="continuationSeparator" w:id="0">
    <w:p w14:paraId="12D0C346" w14:textId="77777777" w:rsidR="00196289" w:rsidRDefault="00196289" w:rsidP="006F21E1">
      <w:pPr>
        <w:spacing w:after="0" w:line="240" w:lineRule="auto"/>
      </w:pPr>
      <w:r>
        <w:continuationSeparator/>
      </w:r>
    </w:p>
  </w:footnote>
  <w:footnote w:type="continuationNotice" w:id="1">
    <w:p w14:paraId="4593ACDA" w14:textId="77777777" w:rsidR="00196289" w:rsidRDefault="001962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DED33" w14:textId="77777777" w:rsidR="00590CF2" w:rsidRDefault="00590CF2" w:rsidP="008D26E7">
    <w:pPr>
      <w:pStyle w:val="Header"/>
      <w:jc w:val="right"/>
    </w:pPr>
    <w:r w:rsidRPr="00CD196D">
      <w:t xml:space="preserve">Microsoft Azure: </w:t>
    </w:r>
    <w:r>
      <w:t>Machine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47607"/>
      <w:placeholder>
        <w:docPart w:val="DefaultPlaceholder_1081868574"/>
      </w:placeholder>
    </w:sdtPr>
    <w:sdtEndPr/>
    <w:sdtContent>
      <w:p w14:paraId="5B941967" w14:textId="77777777" w:rsidR="00590CF2" w:rsidRDefault="00590CF2">
        <w:pPr>
          <w:pStyle w:val="Header"/>
        </w:pPr>
        <w:r w:rsidRPr="00CD196D">
          <w:t xml:space="preserve">Microsoft Azure: </w:t>
        </w:r>
        <w:r>
          <w:t>Machine Learning</w:t>
        </w:r>
      </w:p>
      <w:p w14:paraId="52C84B5A" w14:textId="77777777" w:rsidR="00590CF2" w:rsidRDefault="00196289">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BA0F5" w14:textId="77777777" w:rsidR="00590CF2" w:rsidRDefault="00590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08D"/>
    <w:multiLevelType w:val="hybridMultilevel"/>
    <w:tmpl w:val="E0C80F80"/>
    <w:lvl w:ilvl="0" w:tplc="8594FD2C">
      <w:start w:val="1"/>
      <w:numFmt w:val="decimal"/>
      <w:pStyle w:val="TaskName"/>
      <w:lvlText w:val="%1."/>
      <w:lvlJc w:val="left"/>
      <w:pPr>
        <w:ind w:left="1080" w:hanging="360"/>
      </w:pPr>
      <w:rPr>
        <w:rFonts w:hint="default"/>
      </w:r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6E1B52"/>
    <w:multiLevelType w:val="hybridMultilevel"/>
    <w:tmpl w:val="8454F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CBD1361"/>
    <w:multiLevelType w:val="hybridMultilevel"/>
    <w:tmpl w:val="41BA05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5F07CA5"/>
    <w:multiLevelType w:val="hybridMultilevel"/>
    <w:tmpl w:val="6FE6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94432B"/>
    <w:multiLevelType w:val="hybridMultilevel"/>
    <w:tmpl w:val="C7CEB90A"/>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2C4101B"/>
    <w:multiLevelType w:val="hybridMultilevel"/>
    <w:tmpl w:val="C7CEB90A"/>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95673F7"/>
    <w:multiLevelType w:val="hybridMultilevel"/>
    <w:tmpl w:val="788AB814"/>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8AA0D9D"/>
    <w:multiLevelType w:val="hybridMultilevel"/>
    <w:tmpl w:val="C4B61F7A"/>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3"/>
  </w:num>
  <w:num w:numId="4">
    <w:abstractNumId w:val="2"/>
  </w:num>
  <w:num w:numId="5">
    <w:abstractNumId w:val="7"/>
  </w:num>
  <w:num w:numId="6">
    <w:abstractNumId w:val="0"/>
  </w:num>
  <w:num w:numId="7">
    <w:abstractNumId w:val="11"/>
  </w:num>
  <w:num w:numId="8">
    <w:abstractNumId w:val="10"/>
  </w:num>
  <w:num w:numId="9">
    <w:abstractNumId w:val="6"/>
  </w:num>
  <w:num w:numId="10">
    <w:abstractNumId w:val="9"/>
  </w:num>
  <w:num w:numId="11">
    <w:abstractNumId w:val="1"/>
  </w:num>
  <w:num w:numId="12">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F28"/>
    <w:rsid w:val="00002C9D"/>
    <w:rsid w:val="0000739B"/>
    <w:rsid w:val="00011D18"/>
    <w:rsid w:val="0001630E"/>
    <w:rsid w:val="00022ED0"/>
    <w:rsid w:val="0004051C"/>
    <w:rsid w:val="00041018"/>
    <w:rsid w:val="0004548B"/>
    <w:rsid w:val="0005076A"/>
    <w:rsid w:val="00065B70"/>
    <w:rsid w:val="00065BF6"/>
    <w:rsid w:val="00067F20"/>
    <w:rsid w:val="00072246"/>
    <w:rsid w:val="00074257"/>
    <w:rsid w:val="000800C6"/>
    <w:rsid w:val="000804B4"/>
    <w:rsid w:val="00084676"/>
    <w:rsid w:val="00084E5D"/>
    <w:rsid w:val="00090825"/>
    <w:rsid w:val="00095478"/>
    <w:rsid w:val="000A2FD8"/>
    <w:rsid w:val="000A4D06"/>
    <w:rsid w:val="000A6AEC"/>
    <w:rsid w:val="000B1EAB"/>
    <w:rsid w:val="000B27F3"/>
    <w:rsid w:val="000B6851"/>
    <w:rsid w:val="000C4B08"/>
    <w:rsid w:val="000C5AF7"/>
    <w:rsid w:val="000C6C28"/>
    <w:rsid w:val="000D3F55"/>
    <w:rsid w:val="000D6738"/>
    <w:rsid w:val="000E272C"/>
    <w:rsid w:val="000E29F2"/>
    <w:rsid w:val="000E6E67"/>
    <w:rsid w:val="00103C12"/>
    <w:rsid w:val="001238FD"/>
    <w:rsid w:val="001251AF"/>
    <w:rsid w:val="00125AF4"/>
    <w:rsid w:val="00130FA8"/>
    <w:rsid w:val="00132E70"/>
    <w:rsid w:val="00142287"/>
    <w:rsid w:val="001436E8"/>
    <w:rsid w:val="00147A31"/>
    <w:rsid w:val="001544EB"/>
    <w:rsid w:val="00154A2D"/>
    <w:rsid w:val="00161503"/>
    <w:rsid w:val="001833D4"/>
    <w:rsid w:val="00184BBE"/>
    <w:rsid w:val="00192F58"/>
    <w:rsid w:val="001954AF"/>
    <w:rsid w:val="00196289"/>
    <w:rsid w:val="001A0F69"/>
    <w:rsid w:val="001A1B37"/>
    <w:rsid w:val="001B2574"/>
    <w:rsid w:val="001B472C"/>
    <w:rsid w:val="001B7C02"/>
    <w:rsid w:val="001C44A5"/>
    <w:rsid w:val="001D0F8F"/>
    <w:rsid w:val="001D1824"/>
    <w:rsid w:val="001D2674"/>
    <w:rsid w:val="001D2F85"/>
    <w:rsid w:val="001D79AB"/>
    <w:rsid w:val="001E504B"/>
    <w:rsid w:val="001E6CEF"/>
    <w:rsid w:val="001F47DA"/>
    <w:rsid w:val="001F4C8F"/>
    <w:rsid w:val="00201B28"/>
    <w:rsid w:val="00203653"/>
    <w:rsid w:val="00205D32"/>
    <w:rsid w:val="00213625"/>
    <w:rsid w:val="00216524"/>
    <w:rsid w:val="002166BE"/>
    <w:rsid w:val="0021728E"/>
    <w:rsid w:val="00223EBD"/>
    <w:rsid w:val="002275E7"/>
    <w:rsid w:val="0023755F"/>
    <w:rsid w:val="00244929"/>
    <w:rsid w:val="00257567"/>
    <w:rsid w:val="00265655"/>
    <w:rsid w:val="00272ACF"/>
    <w:rsid w:val="00283123"/>
    <w:rsid w:val="0028316C"/>
    <w:rsid w:val="002957CF"/>
    <w:rsid w:val="002B7245"/>
    <w:rsid w:val="002C15A4"/>
    <w:rsid w:val="002C3366"/>
    <w:rsid w:val="002C4F48"/>
    <w:rsid w:val="002D5BAD"/>
    <w:rsid w:val="002D668C"/>
    <w:rsid w:val="002D758C"/>
    <w:rsid w:val="002E389F"/>
    <w:rsid w:val="002F02AB"/>
    <w:rsid w:val="002F0E44"/>
    <w:rsid w:val="002F1958"/>
    <w:rsid w:val="003038AD"/>
    <w:rsid w:val="003044E0"/>
    <w:rsid w:val="0032171D"/>
    <w:rsid w:val="00327F14"/>
    <w:rsid w:val="00347B99"/>
    <w:rsid w:val="00356DEF"/>
    <w:rsid w:val="00361B37"/>
    <w:rsid w:val="00362F0E"/>
    <w:rsid w:val="00363A0B"/>
    <w:rsid w:val="00365FDC"/>
    <w:rsid w:val="00370EAC"/>
    <w:rsid w:val="00381026"/>
    <w:rsid w:val="003A4311"/>
    <w:rsid w:val="003B333D"/>
    <w:rsid w:val="003B4466"/>
    <w:rsid w:val="003B6DA2"/>
    <w:rsid w:val="003C073E"/>
    <w:rsid w:val="003C192D"/>
    <w:rsid w:val="003D00D4"/>
    <w:rsid w:val="003D2881"/>
    <w:rsid w:val="003D2D88"/>
    <w:rsid w:val="003D590E"/>
    <w:rsid w:val="003D652C"/>
    <w:rsid w:val="003D7C26"/>
    <w:rsid w:val="003E50E6"/>
    <w:rsid w:val="003E6DCD"/>
    <w:rsid w:val="003E74E4"/>
    <w:rsid w:val="003F10AE"/>
    <w:rsid w:val="003F3384"/>
    <w:rsid w:val="003F412A"/>
    <w:rsid w:val="003F7502"/>
    <w:rsid w:val="003F7CE9"/>
    <w:rsid w:val="004012E1"/>
    <w:rsid w:val="00416073"/>
    <w:rsid w:val="0041732B"/>
    <w:rsid w:val="004243DD"/>
    <w:rsid w:val="004263A9"/>
    <w:rsid w:val="004377E6"/>
    <w:rsid w:val="0044069C"/>
    <w:rsid w:val="004407AC"/>
    <w:rsid w:val="004410E8"/>
    <w:rsid w:val="00457B0C"/>
    <w:rsid w:val="00460B3C"/>
    <w:rsid w:val="00466DAD"/>
    <w:rsid w:val="00472D20"/>
    <w:rsid w:val="0047560D"/>
    <w:rsid w:val="00476B0F"/>
    <w:rsid w:val="004778CC"/>
    <w:rsid w:val="004940C6"/>
    <w:rsid w:val="004965FF"/>
    <w:rsid w:val="004A48F4"/>
    <w:rsid w:val="004A5A8B"/>
    <w:rsid w:val="004B0BD8"/>
    <w:rsid w:val="004B0FFE"/>
    <w:rsid w:val="004B1262"/>
    <w:rsid w:val="004B13D9"/>
    <w:rsid w:val="004B5BDA"/>
    <w:rsid w:val="004B6A84"/>
    <w:rsid w:val="004C334C"/>
    <w:rsid w:val="004C342D"/>
    <w:rsid w:val="004D18BF"/>
    <w:rsid w:val="004D29BC"/>
    <w:rsid w:val="004D77B0"/>
    <w:rsid w:val="004E386F"/>
    <w:rsid w:val="004F530E"/>
    <w:rsid w:val="004F549B"/>
    <w:rsid w:val="00500E48"/>
    <w:rsid w:val="00506A65"/>
    <w:rsid w:val="0051034F"/>
    <w:rsid w:val="0051394B"/>
    <w:rsid w:val="00513CEC"/>
    <w:rsid w:val="00516403"/>
    <w:rsid w:val="00516BCF"/>
    <w:rsid w:val="00517F53"/>
    <w:rsid w:val="00522ABB"/>
    <w:rsid w:val="00524A66"/>
    <w:rsid w:val="00525840"/>
    <w:rsid w:val="00526123"/>
    <w:rsid w:val="00530E7C"/>
    <w:rsid w:val="00535AC8"/>
    <w:rsid w:val="00550BD8"/>
    <w:rsid w:val="00552931"/>
    <w:rsid w:val="005545D9"/>
    <w:rsid w:val="005547D6"/>
    <w:rsid w:val="00556BA2"/>
    <w:rsid w:val="00560FDF"/>
    <w:rsid w:val="00564972"/>
    <w:rsid w:val="00571916"/>
    <w:rsid w:val="005779A1"/>
    <w:rsid w:val="00582F07"/>
    <w:rsid w:val="00584436"/>
    <w:rsid w:val="005866BA"/>
    <w:rsid w:val="00586ED9"/>
    <w:rsid w:val="00587B78"/>
    <w:rsid w:val="00590CF2"/>
    <w:rsid w:val="00597A0B"/>
    <w:rsid w:val="005A04FE"/>
    <w:rsid w:val="005A0E1F"/>
    <w:rsid w:val="005A428D"/>
    <w:rsid w:val="005A4F69"/>
    <w:rsid w:val="005A57FD"/>
    <w:rsid w:val="005A6E58"/>
    <w:rsid w:val="005B3C2E"/>
    <w:rsid w:val="005B57C3"/>
    <w:rsid w:val="005C4124"/>
    <w:rsid w:val="005D18B7"/>
    <w:rsid w:val="00600C47"/>
    <w:rsid w:val="00606360"/>
    <w:rsid w:val="0061145F"/>
    <w:rsid w:val="0062175C"/>
    <w:rsid w:val="006306DE"/>
    <w:rsid w:val="00642976"/>
    <w:rsid w:val="00645CA8"/>
    <w:rsid w:val="00647C0E"/>
    <w:rsid w:val="0065035A"/>
    <w:rsid w:val="00650EEC"/>
    <w:rsid w:val="006576A5"/>
    <w:rsid w:val="00657FE9"/>
    <w:rsid w:val="00664B9E"/>
    <w:rsid w:val="006672FE"/>
    <w:rsid w:val="00667B7E"/>
    <w:rsid w:val="00672298"/>
    <w:rsid w:val="00672C44"/>
    <w:rsid w:val="006737B4"/>
    <w:rsid w:val="00676061"/>
    <w:rsid w:val="00694953"/>
    <w:rsid w:val="00696DE6"/>
    <w:rsid w:val="00697D5F"/>
    <w:rsid w:val="006A4A16"/>
    <w:rsid w:val="006A6373"/>
    <w:rsid w:val="006A6DDF"/>
    <w:rsid w:val="006B0A73"/>
    <w:rsid w:val="006B2F3A"/>
    <w:rsid w:val="006B30F9"/>
    <w:rsid w:val="006B4848"/>
    <w:rsid w:val="006B48F2"/>
    <w:rsid w:val="006B61D5"/>
    <w:rsid w:val="006B6E48"/>
    <w:rsid w:val="006C1575"/>
    <w:rsid w:val="006C1B60"/>
    <w:rsid w:val="006D122F"/>
    <w:rsid w:val="006D347C"/>
    <w:rsid w:val="006D5986"/>
    <w:rsid w:val="006E388E"/>
    <w:rsid w:val="006F017D"/>
    <w:rsid w:val="006F21E1"/>
    <w:rsid w:val="006F2D70"/>
    <w:rsid w:val="007029BA"/>
    <w:rsid w:val="00702F3B"/>
    <w:rsid w:val="00702FF4"/>
    <w:rsid w:val="007046E8"/>
    <w:rsid w:val="0070507B"/>
    <w:rsid w:val="0071176C"/>
    <w:rsid w:val="00713C50"/>
    <w:rsid w:val="00716D4E"/>
    <w:rsid w:val="00722E50"/>
    <w:rsid w:val="00723D31"/>
    <w:rsid w:val="00726F14"/>
    <w:rsid w:val="00733D43"/>
    <w:rsid w:val="007357EE"/>
    <w:rsid w:val="0073606C"/>
    <w:rsid w:val="007376FF"/>
    <w:rsid w:val="00745CBD"/>
    <w:rsid w:val="007472D2"/>
    <w:rsid w:val="00755250"/>
    <w:rsid w:val="00761370"/>
    <w:rsid w:val="00762701"/>
    <w:rsid w:val="00766ADE"/>
    <w:rsid w:val="007716EC"/>
    <w:rsid w:val="00775C16"/>
    <w:rsid w:val="00776C56"/>
    <w:rsid w:val="007777E7"/>
    <w:rsid w:val="00780B3A"/>
    <w:rsid w:val="00781662"/>
    <w:rsid w:val="00781CD9"/>
    <w:rsid w:val="007821F4"/>
    <w:rsid w:val="00782F96"/>
    <w:rsid w:val="00786EF2"/>
    <w:rsid w:val="00791C66"/>
    <w:rsid w:val="00795650"/>
    <w:rsid w:val="00797913"/>
    <w:rsid w:val="007A077C"/>
    <w:rsid w:val="007A590B"/>
    <w:rsid w:val="007B1620"/>
    <w:rsid w:val="007B1C08"/>
    <w:rsid w:val="007B4B67"/>
    <w:rsid w:val="007C0352"/>
    <w:rsid w:val="007C250E"/>
    <w:rsid w:val="007C5E78"/>
    <w:rsid w:val="007C630B"/>
    <w:rsid w:val="007C7020"/>
    <w:rsid w:val="007D0CE0"/>
    <w:rsid w:val="007D2805"/>
    <w:rsid w:val="007D6434"/>
    <w:rsid w:val="007E49C0"/>
    <w:rsid w:val="007F0372"/>
    <w:rsid w:val="007F2266"/>
    <w:rsid w:val="007F2943"/>
    <w:rsid w:val="007F4EF4"/>
    <w:rsid w:val="007F5AD9"/>
    <w:rsid w:val="007F79FF"/>
    <w:rsid w:val="00800AAC"/>
    <w:rsid w:val="0080336C"/>
    <w:rsid w:val="00804927"/>
    <w:rsid w:val="00810582"/>
    <w:rsid w:val="0081484B"/>
    <w:rsid w:val="00815F43"/>
    <w:rsid w:val="008208A5"/>
    <w:rsid w:val="008219DA"/>
    <w:rsid w:val="00823678"/>
    <w:rsid w:val="00824252"/>
    <w:rsid w:val="00824CB2"/>
    <w:rsid w:val="0082718E"/>
    <w:rsid w:val="00835B0B"/>
    <w:rsid w:val="00842785"/>
    <w:rsid w:val="00856809"/>
    <w:rsid w:val="008636DD"/>
    <w:rsid w:val="0086571B"/>
    <w:rsid w:val="00867CF3"/>
    <w:rsid w:val="00882F72"/>
    <w:rsid w:val="00883327"/>
    <w:rsid w:val="008845BD"/>
    <w:rsid w:val="008853E7"/>
    <w:rsid w:val="00885475"/>
    <w:rsid w:val="00885EC6"/>
    <w:rsid w:val="00886853"/>
    <w:rsid w:val="008922BE"/>
    <w:rsid w:val="008A04FA"/>
    <w:rsid w:val="008A0D23"/>
    <w:rsid w:val="008A159C"/>
    <w:rsid w:val="008A50A2"/>
    <w:rsid w:val="008B30CE"/>
    <w:rsid w:val="008B3469"/>
    <w:rsid w:val="008C40E0"/>
    <w:rsid w:val="008C7357"/>
    <w:rsid w:val="008D08B9"/>
    <w:rsid w:val="008D0D3D"/>
    <w:rsid w:val="008D26E7"/>
    <w:rsid w:val="008D2991"/>
    <w:rsid w:val="008E26B3"/>
    <w:rsid w:val="008E312A"/>
    <w:rsid w:val="008F33BC"/>
    <w:rsid w:val="00901DB1"/>
    <w:rsid w:val="009056A3"/>
    <w:rsid w:val="00905FCF"/>
    <w:rsid w:val="00907EAC"/>
    <w:rsid w:val="00915853"/>
    <w:rsid w:val="00920B1A"/>
    <w:rsid w:val="00920BA7"/>
    <w:rsid w:val="00931C11"/>
    <w:rsid w:val="00942DB2"/>
    <w:rsid w:val="009569DF"/>
    <w:rsid w:val="009624E4"/>
    <w:rsid w:val="009677BC"/>
    <w:rsid w:val="00970707"/>
    <w:rsid w:val="00970A7E"/>
    <w:rsid w:val="00971B4E"/>
    <w:rsid w:val="00973336"/>
    <w:rsid w:val="00975002"/>
    <w:rsid w:val="00976093"/>
    <w:rsid w:val="00983E67"/>
    <w:rsid w:val="0098586D"/>
    <w:rsid w:val="00985B40"/>
    <w:rsid w:val="00987096"/>
    <w:rsid w:val="00987CAA"/>
    <w:rsid w:val="00992654"/>
    <w:rsid w:val="009A4502"/>
    <w:rsid w:val="009A4ECA"/>
    <w:rsid w:val="009A5DCA"/>
    <w:rsid w:val="009A6DFB"/>
    <w:rsid w:val="009A795F"/>
    <w:rsid w:val="009B0649"/>
    <w:rsid w:val="009B1C8F"/>
    <w:rsid w:val="009C2BCC"/>
    <w:rsid w:val="009C3333"/>
    <w:rsid w:val="009C4199"/>
    <w:rsid w:val="009D4483"/>
    <w:rsid w:val="009D5A72"/>
    <w:rsid w:val="009D5D0F"/>
    <w:rsid w:val="009D7ADC"/>
    <w:rsid w:val="009E0D77"/>
    <w:rsid w:val="009E3168"/>
    <w:rsid w:val="009E4519"/>
    <w:rsid w:val="009E5B4B"/>
    <w:rsid w:val="009E724A"/>
    <w:rsid w:val="009F3876"/>
    <w:rsid w:val="009F717C"/>
    <w:rsid w:val="009F7F14"/>
    <w:rsid w:val="00A003E9"/>
    <w:rsid w:val="00A1193D"/>
    <w:rsid w:val="00A20122"/>
    <w:rsid w:val="00A23ACD"/>
    <w:rsid w:val="00A26378"/>
    <w:rsid w:val="00A361D4"/>
    <w:rsid w:val="00A417E0"/>
    <w:rsid w:val="00A41D59"/>
    <w:rsid w:val="00A43550"/>
    <w:rsid w:val="00A46DB0"/>
    <w:rsid w:val="00A5465D"/>
    <w:rsid w:val="00A6737C"/>
    <w:rsid w:val="00A76193"/>
    <w:rsid w:val="00A77ACE"/>
    <w:rsid w:val="00A94F59"/>
    <w:rsid w:val="00A96512"/>
    <w:rsid w:val="00A96C4F"/>
    <w:rsid w:val="00AA14F8"/>
    <w:rsid w:val="00AA3835"/>
    <w:rsid w:val="00AB1AC4"/>
    <w:rsid w:val="00AB7ED6"/>
    <w:rsid w:val="00AC1869"/>
    <w:rsid w:val="00AC3C58"/>
    <w:rsid w:val="00AC40A9"/>
    <w:rsid w:val="00AC7F07"/>
    <w:rsid w:val="00AD2C73"/>
    <w:rsid w:val="00AD36E0"/>
    <w:rsid w:val="00AD543B"/>
    <w:rsid w:val="00AE122E"/>
    <w:rsid w:val="00AE3331"/>
    <w:rsid w:val="00AE654E"/>
    <w:rsid w:val="00AE7F1F"/>
    <w:rsid w:val="00B00779"/>
    <w:rsid w:val="00B02C9F"/>
    <w:rsid w:val="00B22A4F"/>
    <w:rsid w:val="00B24810"/>
    <w:rsid w:val="00B32C3B"/>
    <w:rsid w:val="00B37817"/>
    <w:rsid w:val="00B37C38"/>
    <w:rsid w:val="00B429EF"/>
    <w:rsid w:val="00B441AC"/>
    <w:rsid w:val="00B5156A"/>
    <w:rsid w:val="00B52A79"/>
    <w:rsid w:val="00B54437"/>
    <w:rsid w:val="00B56E69"/>
    <w:rsid w:val="00B6262C"/>
    <w:rsid w:val="00B6393D"/>
    <w:rsid w:val="00B66CA5"/>
    <w:rsid w:val="00B70474"/>
    <w:rsid w:val="00B7438C"/>
    <w:rsid w:val="00B77C00"/>
    <w:rsid w:val="00B83DE7"/>
    <w:rsid w:val="00B85166"/>
    <w:rsid w:val="00B87D4F"/>
    <w:rsid w:val="00B9038D"/>
    <w:rsid w:val="00B903BD"/>
    <w:rsid w:val="00B9104A"/>
    <w:rsid w:val="00BA0590"/>
    <w:rsid w:val="00BA31F9"/>
    <w:rsid w:val="00BA739C"/>
    <w:rsid w:val="00BB4546"/>
    <w:rsid w:val="00BC09CF"/>
    <w:rsid w:val="00BC0A9E"/>
    <w:rsid w:val="00BC0DAA"/>
    <w:rsid w:val="00BC1162"/>
    <w:rsid w:val="00BC22EC"/>
    <w:rsid w:val="00BC5588"/>
    <w:rsid w:val="00BC5807"/>
    <w:rsid w:val="00BC628A"/>
    <w:rsid w:val="00BC6E15"/>
    <w:rsid w:val="00BD2C2D"/>
    <w:rsid w:val="00BD47C1"/>
    <w:rsid w:val="00BD66F6"/>
    <w:rsid w:val="00BD7816"/>
    <w:rsid w:val="00BE134A"/>
    <w:rsid w:val="00BE16F6"/>
    <w:rsid w:val="00BE6E78"/>
    <w:rsid w:val="00BE6F93"/>
    <w:rsid w:val="00BF1F8C"/>
    <w:rsid w:val="00BF3156"/>
    <w:rsid w:val="00C0072C"/>
    <w:rsid w:val="00C10B4B"/>
    <w:rsid w:val="00C11792"/>
    <w:rsid w:val="00C1513F"/>
    <w:rsid w:val="00C15E5B"/>
    <w:rsid w:val="00C22255"/>
    <w:rsid w:val="00C23D02"/>
    <w:rsid w:val="00C3535F"/>
    <w:rsid w:val="00C416F3"/>
    <w:rsid w:val="00C44159"/>
    <w:rsid w:val="00C45F1B"/>
    <w:rsid w:val="00C50624"/>
    <w:rsid w:val="00C62F19"/>
    <w:rsid w:val="00C630AB"/>
    <w:rsid w:val="00C65820"/>
    <w:rsid w:val="00C71842"/>
    <w:rsid w:val="00C730C5"/>
    <w:rsid w:val="00C776AA"/>
    <w:rsid w:val="00C821DC"/>
    <w:rsid w:val="00C82833"/>
    <w:rsid w:val="00C919DB"/>
    <w:rsid w:val="00C9769C"/>
    <w:rsid w:val="00CA1386"/>
    <w:rsid w:val="00CB24D3"/>
    <w:rsid w:val="00CB403C"/>
    <w:rsid w:val="00CB4CFC"/>
    <w:rsid w:val="00CB558D"/>
    <w:rsid w:val="00CC1B62"/>
    <w:rsid w:val="00CC383B"/>
    <w:rsid w:val="00CD5E38"/>
    <w:rsid w:val="00CE1093"/>
    <w:rsid w:val="00CE19B4"/>
    <w:rsid w:val="00CE4EB6"/>
    <w:rsid w:val="00CE626A"/>
    <w:rsid w:val="00CE74FE"/>
    <w:rsid w:val="00CE762B"/>
    <w:rsid w:val="00CE7D39"/>
    <w:rsid w:val="00D07733"/>
    <w:rsid w:val="00D129F0"/>
    <w:rsid w:val="00D2384B"/>
    <w:rsid w:val="00D2475D"/>
    <w:rsid w:val="00D27060"/>
    <w:rsid w:val="00D314B5"/>
    <w:rsid w:val="00D3153C"/>
    <w:rsid w:val="00D35F6E"/>
    <w:rsid w:val="00D36AFF"/>
    <w:rsid w:val="00D50B82"/>
    <w:rsid w:val="00D50D59"/>
    <w:rsid w:val="00D51D6F"/>
    <w:rsid w:val="00D52903"/>
    <w:rsid w:val="00D533E8"/>
    <w:rsid w:val="00D5427B"/>
    <w:rsid w:val="00D54A7F"/>
    <w:rsid w:val="00D674A4"/>
    <w:rsid w:val="00D67F6D"/>
    <w:rsid w:val="00D7058A"/>
    <w:rsid w:val="00D705B1"/>
    <w:rsid w:val="00D71987"/>
    <w:rsid w:val="00D80C66"/>
    <w:rsid w:val="00D812D1"/>
    <w:rsid w:val="00D950BD"/>
    <w:rsid w:val="00D965C9"/>
    <w:rsid w:val="00D96771"/>
    <w:rsid w:val="00D969BF"/>
    <w:rsid w:val="00DA3831"/>
    <w:rsid w:val="00DA3E4D"/>
    <w:rsid w:val="00DA3F4F"/>
    <w:rsid w:val="00DA3F6E"/>
    <w:rsid w:val="00DA74DA"/>
    <w:rsid w:val="00DB0362"/>
    <w:rsid w:val="00DB38A6"/>
    <w:rsid w:val="00DB77D9"/>
    <w:rsid w:val="00DC0C94"/>
    <w:rsid w:val="00DC2972"/>
    <w:rsid w:val="00DC2B34"/>
    <w:rsid w:val="00DD1D18"/>
    <w:rsid w:val="00DD7E31"/>
    <w:rsid w:val="00DE5162"/>
    <w:rsid w:val="00DF075B"/>
    <w:rsid w:val="00DF496F"/>
    <w:rsid w:val="00DF5B17"/>
    <w:rsid w:val="00E00BF5"/>
    <w:rsid w:val="00E01BB2"/>
    <w:rsid w:val="00E1516D"/>
    <w:rsid w:val="00E21F3F"/>
    <w:rsid w:val="00E274C8"/>
    <w:rsid w:val="00E3052C"/>
    <w:rsid w:val="00E30B7D"/>
    <w:rsid w:val="00E32F24"/>
    <w:rsid w:val="00E33E83"/>
    <w:rsid w:val="00E34BA5"/>
    <w:rsid w:val="00E373C0"/>
    <w:rsid w:val="00E37BF9"/>
    <w:rsid w:val="00E43E78"/>
    <w:rsid w:val="00E4489B"/>
    <w:rsid w:val="00E45F1F"/>
    <w:rsid w:val="00E52304"/>
    <w:rsid w:val="00E547D2"/>
    <w:rsid w:val="00E6139A"/>
    <w:rsid w:val="00E62C28"/>
    <w:rsid w:val="00E661F3"/>
    <w:rsid w:val="00E703E4"/>
    <w:rsid w:val="00E72817"/>
    <w:rsid w:val="00E74FCF"/>
    <w:rsid w:val="00E76BEA"/>
    <w:rsid w:val="00E76FFE"/>
    <w:rsid w:val="00E83F92"/>
    <w:rsid w:val="00E86735"/>
    <w:rsid w:val="00E90030"/>
    <w:rsid w:val="00E95BDB"/>
    <w:rsid w:val="00E95F28"/>
    <w:rsid w:val="00E963EE"/>
    <w:rsid w:val="00E964E6"/>
    <w:rsid w:val="00EA28B7"/>
    <w:rsid w:val="00EA77AB"/>
    <w:rsid w:val="00EB6D0C"/>
    <w:rsid w:val="00EC0067"/>
    <w:rsid w:val="00ED4462"/>
    <w:rsid w:val="00EE046E"/>
    <w:rsid w:val="00EF1C1F"/>
    <w:rsid w:val="00EF1C2B"/>
    <w:rsid w:val="00EF59F0"/>
    <w:rsid w:val="00EF6847"/>
    <w:rsid w:val="00F045E9"/>
    <w:rsid w:val="00F05245"/>
    <w:rsid w:val="00F070EE"/>
    <w:rsid w:val="00F2012B"/>
    <w:rsid w:val="00F260BC"/>
    <w:rsid w:val="00F33151"/>
    <w:rsid w:val="00F33F29"/>
    <w:rsid w:val="00F413DC"/>
    <w:rsid w:val="00F5367D"/>
    <w:rsid w:val="00F60295"/>
    <w:rsid w:val="00F620CF"/>
    <w:rsid w:val="00F71DE3"/>
    <w:rsid w:val="00F731BF"/>
    <w:rsid w:val="00F749F0"/>
    <w:rsid w:val="00F74FE9"/>
    <w:rsid w:val="00F80DE2"/>
    <w:rsid w:val="00F81B98"/>
    <w:rsid w:val="00F83F44"/>
    <w:rsid w:val="00F95E08"/>
    <w:rsid w:val="00FA4137"/>
    <w:rsid w:val="00FA6B63"/>
    <w:rsid w:val="00FB1BA6"/>
    <w:rsid w:val="00FB47C8"/>
    <w:rsid w:val="00FC051B"/>
    <w:rsid w:val="00FD071C"/>
    <w:rsid w:val="00FD1BB6"/>
    <w:rsid w:val="00FD242C"/>
    <w:rsid w:val="00FD3DE6"/>
    <w:rsid w:val="00FD4A17"/>
    <w:rsid w:val="00FD56E9"/>
    <w:rsid w:val="00FD58F8"/>
    <w:rsid w:val="00FD7068"/>
    <w:rsid w:val="00FE4266"/>
    <w:rsid w:val="00FE4964"/>
    <w:rsid w:val="00FE4B90"/>
    <w:rsid w:val="00FF1BA7"/>
    <w:rsid w:val="00FF4527"/>
    <w:rsid w:val="00FF75BD"/>
    <w:rsid w:val="0B91FE54"/>
    <w:rsid w:val="40BC5454"/>
    <w:rsid w:val="43AD2EA3"/>
    <w:rsid w:val="4FDF06A4"/>
    <w:rsid w:val="6199AEA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82E0E"/>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717C"/>
    <w:rPr>
      <w:rFonts w:asciiTheme="majorHAnsi" w:hAnsiTheme="majorHAns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ascii="Segoe UI" w:eastAsia="MS Mincho" w:hAnsi="Segoe UI"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ascii="Segoe UI" w:eastAsia="Calibri" w:hAnsi="Segoe U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ascii="Segoe UI" w:eastAsia="Calibri" w:hAnsi="Segoe U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ascii="Segoe UI" w:eastAsia="Calibri" w:hAnsi="Segoe U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after="100"/>
    </w:pPr>
  </w:style>
  <w:style w:type="paragraph" w:styleId="TOC2">
    <w:name w:val="toc 2"/>
    <w:basedOn w:val="Normal"/>
    <w:next w:val="Normal"/>
    <w:autoRedefine/>
    <w:uiPriority w:val="39"/>
    <w:unhideWhenUsed/>
    <w:rsid w:val="00B24810"/>
    <w:pPr>
      <w:spacing w:after="100"/>
      <w:ind w:left="220"/>
    </w:pPr>
  </w:style>
  <w:style w:type="paragraph" w:styleId="TOC3">
    <w:name w:val="toc 3"/>
    <w:basedOn w:val="Normal"/>
    <w:next w:val="Normal"/>
    <w:autoRedefine/>
    <w:uiPriority w:val="39"/>
    <w:unhideWhenUsed/>
    <w:rsid w:val="00B24810"/>
    <w:pPr>
      <w:spacing w:after="100"/>
      <w:ind w:left="440"/>
    </w:p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6"/>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D52903"/>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D52903"/>
    <w:rPr>
      <w:rFonts w:asciiTheme="majorHAnsi" w:hAnsiTheme="majorHAnsi"/>
      <w:b w:val="0"/>
      <w:color w:val="000000"/>
      <w:shd w:val="clear" w:color="auto" w:fill="FFCC66"/>
    </w:rPr>
  </w:style>
  <w:style w:type="paragraph" w:customStyle="1" w:styleId="Idea">
    <w:name w:val="Idea"/>
    <w:basedOn w:val="Normal"/>
    <w:link w:val="IdeaChar"/>
    <w:qFormat/>
    <w:rsid w:val="00D52903"/>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ascii="Segoe UI" w:eastAsia="Calibri" w:hAnsi="Segoe U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D52903"/>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paragraph" w:customStyle="1" w:styleId="TemplateVersion">
    <w:name w:val="Template Version"/>
    <w:basedOn w:val="Normal"/>
    <w:link w:val="TemplateVersionChar"/>
    <w:qFormat/>
    <w:rsid w:val="00065B70"/>
    <w:rPr>
      <w:color w:val="BFBFBF" w:themeColor="background1" w:themeShade="BF"/>
    </w:rPr>
  </w:style>
  <w:style w:type="character" w:customStyle="1" w:styleId="TemplateVersionChar">
    <w:name w:val="Template Version Char"/>
    <w:basedOn w:val="DefaultParagraphFont"/>
    <w:link w:val="TemplateVersion"/>
    <w:rsid w:val="00065B70"/>
    <w:rPr>
      <w:rFonts w:asciiTheme="majorHAnsi" w:hAnsiTheme="majorHAnsi"/>
      <w:color w:val="BFBFBF" w:themeColor="background1" w:themeShade="BF"/>
    </w:rPr>
  </w:style>
  <w:style w:type="character" w:styleId="Mention">
    <w:name w:val="Mention"/>
    <w:basedOn w:val="DefaultParagraphFont"/>
    <w:uiPriority w:val="99"/>
    <w:semiHidden/>
    <w:unhideWhenUsed/>
    <w:rsid w:val="00AC7F07"/>
    <w:rPr>
      <w:color w:val="2B579A"/>
      <w:shd w:val="clear" w:color="auto" w:fill="E6E6E6"/>
    </w:rPr>
  </w:style>
  <w:style w:type="character" w:styleId="UnresolvedMention">
    <w:name w:val="Unresolved Mention"/>
    <w:basedOn w:val="DefaultParagraphFont"/>
    <w:uiPriority w:val="99"/>
    <w:semiHidden/>
    <w:unhideWhenUsed/>
    <w:rsid w:val="00BE134A"/>
    <w:rPr>
      <w:color w:val="808080"/>
      <w:shd w:val="clear" w:color="auto" w:fill="E6E6E6"/>
    </w:rPr>
  </w:style>
  <w:style w:type="paragraph" w:styleId="NormalWeb">
    <w:name w:val="Normal (Web)"/>
    <w:basedOn w:val="Normal"/>
    <w:uiPriority w:val="99"/>
    <w:unhideWhenUsed/>
    <w:rsid w:val="00BA31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ml.azur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isiecki\AppData\Roaming\Microsoft\Templates\LOD_Lab_Conversion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0A682614-0A85-4DD9-BEC9-8F4E5FA365D6}"/>
      </w:docPartPr>
      <w:docPartBody>
        <w:p w:rsidR="008714FF" w:rsidRDefault="008714F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714FF"/>
    <w:rsid w:val="000E7E2D"/>
    <w:rsid w:val="00121F47"/>
    <w:rsid w:val="004C390D"/>
    <w:rsid w:val="00520272"/>
    <w:rsid w:val="0053524A"/>
    <w:rsid w:val="005574E5"/>
    <w:rsid w:val="005677F4"/>
    <w:rsid w:val="005D0731"/>
    <w:rsid w:val="008714FF"/>
    <w:rsid w:val="009F26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230e9df3-be65-4c73-a93b-d1236ebd677e" xsi:nil="true"/>
    <lcf76f155ced4ddcb4097134ff3c332f xmlns="6cd3d847-4521-4863-8800-2cff076dfc18">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A158CAB76EB234EA787464046C58889" ma:contentTypeVersion="17" ma:contentTypeDescription="Create a new document." ma:contentTypeScope="" ma:versionID="fa998b4b2c381a9bc1bda5cedc60fbcb">
  <xsd:schema xmlns:xsd="http://www.w3.org/2001/XMLSchema" xmlns:xs="http://www.w3.org/2001/XMLSchema" xmlns:p="http://schemas.microsoft.com/office/2006/metadata/properties" xmlns:ns1="http://schemas.microsoft.com/sharepoint/v3" xmlns:ns2="6cd3d847-4521-4863-8800-2cff076dfc18" xmlns:ns3="b66b6bb9-0c3b-4baf-b7e0-24038b18f231" xmlns:ns4="230e9df3-be65-4c73-a93b-d1236ebd677e" targetNamespace="http://schemas.microsoft.com/office/2006/metadata/properties" ma:root="true" ma:fieldsID="39261f3d9fde56f610fe49ef8f87ebd7" ns1:_="" ns2:_="" ns3:_="" ns4:_="">
    <xsd:import namespace="http://schemas.microsoft.com/sharepoint/v3"/>
    <xsd:import namespace="6cd3d847-4521-4863-8800-2cff076dfc18"/>
    <xsd:import namespace="b66b6bb9-0c3b-4baf-b7e0-24038b18f23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d3d847-4521-4863-8800-2cff076df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66b6bb9-0c3b-4baf-b7e0-24038b18f23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bff93251-5786-4a61-aa98-d71bb49bacfe}" ma:internalName="TaxCatchAll" ma:showField="CatchAllData" ma:web="b66b6bb9-0c3b-4baf-b7e0-24038b18f2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D426E7-32C5-4B27-9FE4-90C78928EE47}">
  <ds:schemaRefs>
    <ds:schemaRef ds:uri="http://schemas.openxmlformats.org/officeDocument/2006/bibliography"/>
  </ds:schemaRefs>
</ds:datastoreItem>
</file>

<file path=customXml/itemProps2.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230e9df3-be65-4c73-a93b-d1236ebd677e"/>
    <ds:schemaRef ds:uri="54cfaf7c-a3d7-4d2c-8dcd-29a7ab275ea9"/>
  </ds:schemaRefs>
</ds:datastoreItem>
</file>

<file path=customXml/itemProps3.xml><?xml version="1.0" encoding="utf-8"?>
<ds:datastoreItem xmlns:ds="http://schemas.openxmlformats.org/officeDocument/2006/customXml" ds:itemID="{C45E9A48-8D5F-47F1-AB86-D03EA93E6534}"/>
</file>

<file path=customXml/itemProps4.xml><?xml version="1.0" encoding="utf-8"?>
<ds:datastoreItem xmlns:ds="http://schemas.openxmlformats.org/officeDocument/2006/customXml" ds:itemID="{13522E35-62BD-4FE9-8C10-D54F8DF268AA}">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LOD_Lab_Conversion_Template.dotx</Template>
  <TotalTime>313</TotalTime>
  <Pages>19</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Richardson</dc:creator>
  <cp:keywords/>
  <dc:description/>
  <cp:lastModifiedBy>Eldar Kuli-zade</cp:lastModifiedBy>
  <cp:revision>164</cp:revision>
  <dcterms:created xsi:type="dcterms:W3CDTF">2019-03-12T02:33:00Z</dcterms:created>
  <dcterms:modified xsi:type="dcterms:W3CDTF">2021-11-12T12:25:00Z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Order">
    <vt:r8>100</vt:r8>
  </property>
  <property fmtid="{D5CDD505-2E9C-101B-9397-08002B2CF9AE}" pid="4" name="Abstract">
    <vt:lpwstr>&lt;abstract&gt;</vt:lpwstr>
  </property>
  <property fmtid="{D5CDD505-2E9C-101B-9397-08002B2CF9AE}" pid="5" name="Template Version">
    <vt:lpwstr>10.02</vt:lpwstr>
  </property>
  <property fmtid="{D5CDD505-2E9C-101B-9397-08002B2CF9AE}" pid="6" name="ContentTypeId">
    <vt:lpwstr>0x010100DA158CAB76EB234EA787464046C58889</vt:lpwstr>
  </property>
  <property fmtid="{D5CDD505-2E9C-101B-9397-08002B2CF9AE}" pid="7" name="TaxKeywordTaxHTField">
    <vt:lpwstr/>
  </property>
  <property fmtid="{D5CDD505-2E9C-101B-9397-08002B2CF9AE}" pid="8" name="_dlc_DocIdItemGuid">
    <vt:lpwstr>3c7eabe9-7dab-440c-a757-bcbb25a5ef19</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Owner">
    <vt:lpwstr>lisaneb@microsoft.com</vt:lpwstr>
  </property>
  <property fmtid="{D5CDD505-2E9C-101B-9397-08002B2CF9AE}" pid="12" name="MSIP_Label_f42aa342-8706-4288-bd11-ebb85995028c_SetDate">
    <vt:lpwstr>2017-10-31T18:41:09.8291059Z</vt:lpwstr>
  </property>
  <property fmtid="{D5CDD505-2E9C-101B-9397-08002B2CF9AE}" pid="13" name="MSIP_Label_f42aa342-8706-4288-bd11-ebb85995028c_Name">
    <vt:lpwstr>General</vt:lpwstr>
  </property>
  <property fmtid="{D5CDD505-2E9C-101B-9397-08002B2CF9AE}" pid="14" name="MSIP_Label_f42aa342-8706-4288-bd11-ebb85995028c_Application">
    <vt:lpwstr>Microsoft Azure Information Protection</vt:lpwstr>
  </property>
  <property fmtid="{D5CDD505-2E9C-101B-9397-08002B2CF9AE}" pid="15" name="MSIP_Label_f42aa342-8706-4288-bd11-ebb85995028c_Extended_MSFT_Method">
    <vt:lpwstr>Automatic</vt:lpwstr>
  </property>
  <property fmtid="{D5CDD505-2E9C-101B-9397-08002B2CF9AE}" pid="16" name="Sensitivity">
    <vt:lpwstr>General</vt:lpwstr>
  </property>
  <property fmtid="{D5CDD505-2E9C-101B-9397-08002B2CF9AE}" pid="17" name="MediaServiceImageTags">
    <vt:lpwstr/>
  </property>
</Properties>
</file>